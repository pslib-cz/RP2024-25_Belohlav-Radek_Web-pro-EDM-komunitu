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B1850" w14:textId="77777777" w:rsidR="00510C29" w:rsidRDefault="000C4596" w:rsidP="00341B9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C3FCD3" wp14:editId="4EC71E31">
                <wp:simplePos x="0" y="0"/>
                <wp:positionH relativeFrom="column">
                  <wp:posOffset>-109220</wp:posOffset>
                </wp:positionH>
                <wp:positionV relativeFrom="margin">
                  <wp:posOffset>-367665</wp:posOffset>
                </wp:positionV>
                <wp:extent cx="5579110" cy="579600"/>
                <wp:effectExtent l="0" t="0" r="0" b="0"/>
                <wp:wrapNone/>
                <wp:docPr id="1842935408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110" cy="57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9CC10" w14:textId="77777777" w:rsidR="000C4596" w:rsidRPr="000C4596" w:rsidRDefault="000C4596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0C4596">
                              <w:rPr>
                                <w:rFonts w:asciiTheme="majorHAnsi" w:hAnsiTheme="majorHAnsi" w:cstheme="majorHAnsi"/>
                                <w:color w:val="2B2B2B"/>
                                <w:sz w:val="21"/>
                                <w:szCs w:val="21"/>
                                <w:shd w:val="clear" w:color="auto" w:fill="FFFFFF"/>
                              </w:rPr>
                              <w:t>Střední průmyslová škola a Vyšší odborná škola, Liberec, příspěvková organizace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C3FCD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-8.6pt;margin-top:-28.95pt;width:439.3pt;height:45.65pt;z-index:251659264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" filled="f" stroked="f" strokeweight=".5pt">
                <v:textbox>
                  <w:txbxContent>
                    <w:p w14:paraId="11A9CC10" w14:textId="77777777" w:rsidR="000C4596" w:rsidRPr="000C4596" w:rsidRDefault="000C4596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0C4596">
                        <w:rPr>
                          <w:rFonts w:asciiTheme="majorHAnsi" w:hAnsiTheme="majorHAnsi" w:cstheme="majorHAnsi"/>
                          <w:color w:val="2B2B2B"/>
                          <w:sz w:val="21"/>
                          <w:szCs w:val="21"/>
                          <w:shd w:val="clear" w:color="auto" w:fill="FFFFFF"/>
                        </w:rPr>
                        <w:t>Střední průmyslová škola a Vyšší odborná škola, Liberec, příspěvková organizace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47DE1B16" wp14:editId="2EC1FA4D">
                <wp:simplePos x="0" y="0"/>
                <wp:positionH relativeFrom="margin">
                  <wp:align>right</wp:align>
                </wp:positionH>
                <wp:positionV relativeFrom="page">
                  <wp:posOffset>4833620</wp:posOffset>
                </wp:positionV>
                <wp:extent cx="4391660" cy="1199515"/>
                <wp:effectExtent l="0" t="0" r="2540" b="0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660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D3C9247" w14:textId="1ED20CDB" w:rsidR="00341B93" w:rsidRPr="00BA365E" w:rsidRDefault="00DE6213" w:rsidP="005415E3">
                                <w:pPr>
                                  <w:spacing w:line="259" w:lineRule="auto"/>
                                  <w:ind w:firstLine="0"/>
                                  <w:jc w:val="center"/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ajorHAnsi" w:hAnsiTheme="majorHAnsi" w:cstheme="majorHAnsi"/>
                                    <w:caps/>
                                    <w:sz w:val="48"/>
                                    <w:szCs w:val="48"/>
                                  </w:rPr>
                                  <w:t>EDM web</w:t>
                                </w:r>
                              </w:p>
                            </w:sdtContent>
                          </w:sdt>
                          <w:p w14:paraId="37C47A4C" w14:textId="5F0235C9" w:rsidR="00341B93" w:rsidRPr="00BA365E" w:rsidRDefault="00834789" w:rsidP="00834789">
                            <w:pPr>
                              <w:spacing w:line="259" w:lineRule="auto"/>
                              <w:ind w:firstLine="0"/>
                              <w:jc w:val="center"/>
                              <w:rPr>
                                <w:rFonts w:asciiTheme="majorHAnsi" w:hAnsiTheme="majorHAnsi" w:cstheme="majorHAnsi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>Ročníková</w:t>
                            </w:r>
                            <w:r w:rsidRPr="00BA365E">
                              <w:rPr>
                                <w:rFonts w:asciiTheme="majorHAnsi" w:hAnsiTheme="majorHAnsi" w:cstheme="majorHAnsi"/>
                                <w:sz w:val="36"/>
                              </w:rPr>
                              <w:t xml:space="preserve"> 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DE1B16" id="Text Box 19" o:spid="_x0000_s1027" type="#_x0000_t202" style="position:absolute;left:0;text-align:left;margin-left:294.6pt;margin-top:380.6pt;width:345.8pt;height:94.45pt;z-index:251653120;visibility:visible;mso-wrap-style:square;mso-width-percent:1000;mso-height-percent:20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" stroked="f">
                <v:textbox style="mso-fit-shape-to-text:t">
                  <w:txbxContent>
                    <w:sdt>
                      <w:sdtPr>
                        <w:rPr>
                          <w:rFonts w:asciiTheme="majorHAnsi" w:hAnsiTheme="majorHAnsi" w:cstheme="majorHAns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D3C9247" w14:textId="1ED20CDB" w:rsidR="00341B93" w:rsidRPr="00BA365E" w:rsidRDefault="00DE6213" w:rsidP="005415E3">
                          <w:pPr>
                            <w:spacing w:line="259" w:lineRule="auto"/>
                            <w:ind w:firstLine="0"/>
                            <w:jc w:val="center"/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Theme="majorHAnsi" w:hAnsiTheme="majorHAnsi" w:cstheme="majorHAnsi"/>
                              <w:caps/>
                              <w:sz w:val="48"/>
                              <w:szCs w:val="48"/>
                            </w:rPr>
                            <w:t>EDM web</w:t>
                          </w:r>
                        </w:p>
                      </w:sdtContent>
                    </w:sdt>
                    <w:p w14:paraId="37C47A4C" w14:textId="5F0235C9" w:rsidR="00341B93" w:rsidRPr="00BA365E" w:rsidRDefault="00834789" w:rsidP="00834789">
                      <w:pPr>
                        <w:spacing w:line="259" w:lineRule="auto"/>
                        <w:ind w:firstLine="0"/>
                        <w:jc w:val="center"/>
                        <w:rPr>
                          <w:rFonts w:asciiTheme="majorHAnsi" w:hAnsiTheme="majorHAnsi" w:cstheme="majorHAnsi"/>
                          <w:sz w:val="36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36"/>
                        </w:rPr>
                        <w:t>Ročníková</w:t>
                      </w:r>
                      <w:r w:rsidRPr="00BA365E">
                        <w:rPr>
                          <w:rFonts w:asciiTheme="majorHAnsi" w:hAnsiTheme="majorHAnsi" w:cstheme="majorHAnsi"/>
                          <w:sz w:val="36"/>
                        </w:rPr>
                        <w:t xml:space="preserve"> práce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  <w:r w:rsidR="00341B93" w:rsidRPr="00341B9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62AC379C" wp14:editId="03DE3B22">
                <wp:simplePos x="0" y="0"/>
                <wp:positionH relativeFrom="margin">
                  <wp:align>left</wp:align>
                </wp:positionH>
                <wp:positionV relativeFrom="margin">
                  <wp:posOffset>7539990</wp:posOffset>
                </wp:positionV>
                <wp:extent cx="5114925" cy="1512000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2E0487" w14:textId="50D1FBC7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34789">
                                  <w:rPr>
                                    <w:b/>
                                  </w:rPr>
                                  <w:t xml:space="preserve">Radek </w:t>
                                </w:r>
                                <w:r w:rsidR="006A47B7">
                                  <w:rPr>
                                    <w:b/>
                                  </w:rPr>
                                  <w:t>B</w:t>
                                </w:r>
                                <w:r w:rsidR="00834789">
                                  <w:rPr>
                                    <w:b/>
                                  </w:rPr>
                                  <w:t>ělohlav</w:t>
                                </w:r>
                              </w:sdtContent>
                            </w:sdt>
                          </w:p>
                          <w:p w14:paraId="0E70ADAD" w14:textId="37632EC5" w:rsidR="00341B93" w:rsidRPr="00B003CF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="00834789">
                              <w:rPr>
                                <w:b/>
                              </w:rPr>
                              <w:t>IT</w:t>
                            </w:r>
                          </w:p>
                          <w:p w14:paraId="13C37847" w14:textId="69DF1F58" w:rsidR="00341B93" w:rsidRPr="006A47B7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  <w:bCs/>
                              </w:rPr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6A47B7" w:rsidRPr="006A47B7">
                              <w:rPr>
                                <w:b/>
                                <w:bCs/>
                              </w:rPr>
                              <w:t>Informační Technologie</w:t>
                            </w:r>
                          </w:p>
                          <w:p w14:paraId="4CE9F8A2" w14:textId="251028B3" w:rsidR="00341B93" w:rsidRDefault="00341B93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</w:t>
                            </w:r>
                            <w:r w:rsidR="00834789">
                              <w:rPr>
                                <w:b/>
                              </w:rPr>
                              <w:t>5</w:t>
                            </w:r>
                            <w:r>
                              <w:rPr>
                                <w:b/>
                              </w:rPr>
                              <w:t>/202</w:t>
                            </w:r>
                            <w:r w:rsidR="00834789">
                              <w:rPr>
                                <w:b/>
                              </w:rPr>
                              <w:t>6</w:t>
                            </w:r>
                          </w:p>
                          <w:p w14:paraId="46F44B93" w14:textId="3625C04A" w:rsidR="00A0287D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stran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A52448">
                              <w:rPr>
                                <w:b/>
                              </w:rPr>
                              <w:t>13</w:t>
                            </w:r>
                          </w:p>
                          <w:p w14:paraId="25040F62" w14:textId="4B532BC9" w:rsidR="00A0287D" w:rsidRPr="00B003CF" w:rsidRDefault="00A0287D" w:rsidP="00A12AE8">
                            <w:pPr>
                              <w:tabs>
                                <w:tab w:val="right" w:pos="4253"/>
                                <w:tab w:val="left" w:pos="4536"/>
                              </w:tabs>
                              <w:spacing w:line="259" w:lineRule="auto"/>
                              <w:ind w:firstLine="0"/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  <w:r w:rsidRPr="00DB5D73">
                              <w:rPr>
                                <w:bCs/>
                              </w:rPr>
                              <w:t>Počet slov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="00DE6213">
                              <w:rPr>
                                <w:b/>
                              </w:rPr>
                              <w:t>2</w:t>
                            </w:r>
                            <w:r w:rsidR="00A52448">
                              <w:rPr>
                                <w:b/>
                              </w:rPr>
                              <w:t>42</w:t>
                            </w:r>
                            <w:r w:rsidR="00DE6213">
                              <w:rPr>
                                <w:b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C379C" id="Text Box 43" o:spid="_x0000_s1028" type="#_x0000_t202" style="position:absolute;left:0;text-align:left;margin-left:0;margin-top:593.7pt;width:402.75pt;height:119.05pt;z-index:251656192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10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" filled="f" stroked="f">
                <v:textbox>
                  <w:txbxContent>
                    <w:p w14:paraId="662E0487" w14:textId="50D1FBC7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834789">
                            <w:rPr>
                              <w:b/>
                            </w:rPr>
                            <w:t xml:space="preserve">Radek </w:t>
                          </w:r>
                          <w:r w:rsidR="006A47B7">
                            <w:rPr>
                              <w:b/>
                            </w:rPr>
                            <w:t>B</w:t>
                          </w:r>
                          <w:r w:rsidR="00834789">
                            <w:rPr>
                              <w:b/>
                            </w:rPr>
                            <w:t>ělohlav</w:t>
                          </w:r>
                        </w:sdtContent>
                      </w:sdt>
                    </w:p>
                    <w:p w14:paraId="0E70ADAD" w14:textId="37632EC5" w:rsidR="00341B93" w:rsidRPr="00B003CF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="00834789">
                        <w:rPr>
                          <w:b/>
                        </w:rPr>
                        <w:t>IT</w:t>
                      </w:r>
                    </w:p>
                    <w:p w14:paraId="13C37847" w14:textId="69DF1F58" w:rsidR="00341B93" w:rsidRPr="006A47B7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  <w:bCs/>
                        </w:rPr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6A47B7" w:rsidRPr="006A47B7">
                        <w:rPr>
                          <w:b/>
                          <w:bCs/>
                        </w:rPr>
                        <w:t>Informační Technologie</w:t>
                      </w:r>
                    </w:p>
                    <w:p w14:paraId="4CE9F8A2" w14:textId="251028B3" w:rsidR="00341B93" w:rsidRDefault="00341B93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</w:t>
                      </w:r>
                      <w:r w:rsidR="00834789">
                        <w:rPr>
                          <w:b/>
                        </w:rPr>
                        <w:t>5</w:t>
                      </w:r>
                      <w:r>
                        <w:rPr>
                          <w:b/>
                        </w:rPr>
                        <w:t>/202</w:t>
                      </w:r>
                      <w:r w:rsidR="00834789">
                        <w:rPr>
                          <w:b/>
                        </w:rPr>
                        <w:t>6</w:t>
                      </w:r>
                    </w:p>
                    <w:p w14:paraId="46F44B93" w14:textId="3625C04A" w:rsidR="00A0287D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stran</w:t>
                      </w:r>
                      <w:r>
                        <w:rPr>
                          <w:b/>
                        </w:rPr>
                        <w:tab/>
                      </w:r>
                      <w:r w:rsidR="00A52448">
                        <w:rPr>
                          <w:b/>
                        </w:rPr>
                        <w:t>13</w:t>
                      </w:r>
                    </w:p>
                    <w:p w14:paraId="25040F62" w14:textId="4B532BC9" w:rsidR="00A0287D" w:rsidRPr="00B003CF" w:rsidRDefault="00A0287D" w:rsidP="00A12AE8">
                      <w:pPr>
                        <w:tabs>
                          <w:tab w:val="right" w:pos="4253"/>
                          <w:tab w:val="left" w:pos="4536"/>
                        </w:tabs>
                        <w:spacing w:line="259" w:lineRule="auto"/>
                        <w:ind w:firstLine="0"/>
                      </w:pPr>
                      <w:r>
                        <w:rPr>
                          <w:b/>
                        </w:rPr>
                        <w:tab/>
                      </w:r>
                      <w:r w:rsidRPr="00DB5D73">
                        <w:rPr>
                          <w:bCs/>
                        </w:rPr>
                        <w:t>Počet slov</w:t>
                      </w:r>
                      <w:r>
                        <w:rPr>
                          <w:b/>
                        </w:rPr>
                        <w:tab/>
                      </w:r>
                      <w:r w:rsidR="00DE6213">
                        <w:rPr>
                          <w:b/>
                        </w:rPr>
                        <w:t>2</w:t>
                      </w:r>
                      <w:r w:rsidR="00A52448">
                        <w:rPr>
                          <w:b/>
                        </w:rPr>
                        <w:t>42</w:t>
                      </w:r>
                      <w:r w:rsidR="00DE6213">
                        <w:rPr>
                          <w:b/>
                        </w:rPr>
                        <w:t>6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14:paraId="05707428" w14:textId="77777777" w:rsidR="00341B93" w:rsidRDefault="00341B93"/>
    <w:p w14:paraId="4624D3C2" w14:textId="77777777" w:rsidR="00341B93" w:rsidRDefault="000C4596">
      <w:pPr>
        <w:sectPr w:rsidR="00341B93" w:rsidSect="00F11CD7">
          <w:headerReference w:type="even" r:id="rId11"/>
          <w:footerReference w:type="default" r:id="rId12"/>
          <w:pgSz w:w="11906" w:h="16838"/>
          <w:pgMar w:top="1418" w:right="1418" w:bottom="1418" w:left="1418" w:header="709" w:footer="709" w:gutter="284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F8F4A8F" wp14:editId="372C4D88">
            <wp:simplePos x="0" y="0"/>
            <wp:positionH relativeFrom="margin">
              <wp:align>center</wp:align>
            </wp:positionH>
            <wp:positionV relativeFrom="paragraph">
              <wp:posOffset>824865</wp:posOffset>
            </wp:positionV>
            <wp:extent cx="971550" cy="971550"/>
            <wp:effectExtent l="0" t="0" r="0" b="0"/>
            <wp:wrapSquare wrapText="bothSides"/>
            <wp:docPr id="1511210300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030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DCA048" w14:textId="77777777" w:rsidR="00341B93" w:rsidRDefault="00341B93" w:rsidP="00341B93">
      <w:pPr>
        <w:pStyle w:val="Nezaazovannadpis"/>
      </w:pPr>
      <w:r>
        <w:lastRenderedPageBreak/>
        <w:t>Anotace</w:t>
      </w:r>
    </w:p>
    <w:p w14:paraId="22F9212F" w14:textId="2C25412E" w:rsidR="00834789" w:rsidRPr="00CE56C3" w:rsidRDefault="007A604D" w:rsidP="007A604D">
      <w:r w:rsidRPr="007A604D">
        <w:t xml:space="preserve">Tato práce dokumentuje proces návrhu a vývoje moderní webové stránky zaměřené na elektronickou taneční hudbu (EDM). Projekt vznikl na základě konkrétního zadání klienta, který požadoval vytvoření atraktivního a funkčního portálu pro EDM scénu. Práce sleduje jednotlivé etapy realizace – od počáteční analýzy požadavků, přes grafický návrh ve </w:t>
      </w:r>
      <w:proofErr w:type="spellStart"/>
      <w:r w:rsidRPr="007A604D">
        <w:t>Figmě</w:t>
      </w:r>
      <w:proofErr w:type="spellEnd"/>
      <w:r w:rsidRPr="007A604D">
        <w:t>, až po implementaci s využitím frameworku Next.js. Výsledkem je vizuálně působivý, responzivní web odpovídající specifickým představám klienta, včetně zaoblených prvků a dynamického pozadí. Zvolené technické řešení zajišťuje nejen kvalitní uživatelskou zkušenost, ale také optimalizaci pro vyhledávače a připravenost na budoucí rozšíření funkcionalit.</w:t>
      </w:r>
    </w:p>
    <w:p w14:paraId="002A15E2" w14:textId="6992BD2C" w:rsidR="00341B93" w:rsidRDefault="00834789" w:rsidP="00341B93">
      <w:pPr>
        <w:pStyle w:val="Nezaazovannadpis"/>
      </w:pPr>
      <w:r>
        <w:br/>
      </w:r>
      <w:r w:rsidR="00341B93" w:rsidRPr="00341B93">
        <w:t>Čestné prohlášení</w:t>
      </w:r>
    </w:p>
    <w:p w14:paraId="69961DBF" w14:textId="2E89CA0E" w:rsidR="0066661D" w:rsidRDefault="00834789" w:rsidP="0066661D">
      <w:r w:rsidRPr="00834789">
        <w:t>Prohlašuji, že jsem tuto práci vypracoval samostatně s využitím AI nástroje (</w:t>
      </w:r>
      <w:proofErr w:type="spellStart"/>
      <w:r w:rsidRPr="00834789">
        <w:t>Gemini</w:t>
      </w:r>
      <w:proofErr w:type="spellEnd"/>
      <w:r w:rsidRPr="00834789">
        <w:t xml:space="preserve"> 2.5 Pro </w:t>
      </w:r>
      <w:proofErr w:type="spellStart"/>
      <w:r w:rsidRPr="00834789">
        <w:t>Preview</w:t>
      </w:r>
      <w:proofErr w:type="spellEnd"/>
      <w:r w:rsidRPr="00834789">
        <w:t xml:space="preserve"> 05-06). AI byla použita jako pomocný nástroj při implementaci některých částí textu a </w:t>
      </w:r>
      <w:r w:rsidRPr="00834789">
        <w:t>kód</w:t>
      </w:r>
      <w:r>
        <w:t>u.</w:t>
      </w:r>
    </w:p>
    <w:p w14:paraId="3F000D64" w14:textId="77777777" w:rsidR="00341B93" w:rsidRPr="00341B93" w:rsidRDefault="00341B93" w:rsidP="002570DC">
      <w:pPr>
        <w:pStyle w:val="Podpisovdek"/>
      </w:pPr>
      <w:r w:rsidRPr="00341B93">
        <w:t xml:space="preserve">V Liberci dne </w:t>
      </w:r>
      <w:fldSimple w:instr=" DATE   \* MERGEFORMAT ">
        <w:r w:rsidR="00834789">
          <w:rPr>
            <w:noProof/>
          </w:rPr>
          <w:t>16.05.2025</w:t>
        </w:r>
      </w:fldSimple>
      <w:r w:rsidRPr="00341B93">
        <w:tab/>
      </w:r>
      <w:r w:rsidRPr="00341B93">
        <w:tab/>
      </w:r>
    </w:p>
    <w:p w14:paraId="000E97DD" w14:textId="1094EA06" w:rsidR="00341B93" w:rsidRPr="002570DC" w:rsidRDefault="00341B93" w:rsidP="00341B93">
      <w:pPr>
        <w:pStyle w:val="Jmnopodpodpisovmdkem"/>
      </w:pPr>
      <w:r w:rsidRPr="002570DC">
        <w:tab/>
      </w:r>
      <w:sdt>
        <w:sdtPr>
          <w:alias w:val="Autor"/>
          <w:tag w:val=""/>
          <w:id w:val="172458754"/>
          <w:placeholder>
            <w:docPart w:val="817368A77FA946E39497CDD3F55E1F27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6A47B7">
            <w:t>Radek Bělohlav</w:t>
          </w:r>
        </w:sdtContent>
      </w:sdt>
    </w:p>
    <w:p w14:paraId="4AE4A74A" w14:textId="77777777" w:rsidR="00341B93" w:rsidRDefault="00341B93" w:rsidP="002570DC">
      <w:pPr>
        <w:pStyle w:val="Jmnopodpodpisovmdkem"/>
        <w:sectPr w:rsidR="00341B93" w:rsidSect="00A758D8">
          <w:headerReference w:type="default" r:id="rId15"/>
          <w:footerReference w:type="default" r:id="rId16"/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98320638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0F2AFF4" w14:textId="77777777" w:rsidR="00236BCF" w:rsidRDefault="00236BCF">
          <w:pPr>
            <w:pStyle w:val="Nadpisobsahu"/>
          </w:pPr>
          <w:r>
            <w:t>Obsah</w:t>
          </w:r>
        </w:p>
        <w:p w14:paraId="1819BFCD" w14:textId="06462AE2" w:rsidR="00475789" w:rsidRDefault="00236BCF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258975" w:history="1">
            <w:r w:rsidR="00475789" w:rsidRPr="00D92EA3">
              <w:rPr>
                <w:rStyle w:val="Hypertextovodkaz"/>
                <w:noProof/>
              </w:rPr>
              <w:t>Úvod</w:t>
            </w:r>
            <w:r w:rsidR="00475789">
              <w:rPr>
                <w:noProof/>
                <w:webHidden/>
              </w:rPr>
              <w:tab/>
            </w:r>
            <w:r w:rsidR="00475789">
              <w:rPr>
                <w:noProof/>
                <w:webHidden/>
              </w:rPr>
              <w:fldChar w:fldCharType="begin"/>
            </w:r>
            <w:r w:rsidR="00475789">
              <w:rPr>
                <w:noProof/>
                <w:webHidden/>
              </w:rPr>
              <w:instrText xml:space="preserve"> PAGEREF _Toc198258975 \h </w:instrText>
            </w:r>
            <w:r w:rsidR="00475789">
              <w:rPr>
                <w:noProof/>
                <w:webHidden/>
              </w:rPr>
            </w:r>
            <w:r w:rsidR="00475789">
              <w:rPr>
                <w:noProof/>
                <w:webHidden/>
              </w:rPr>
              <w:fldChar w:fldCharType="separate"/>
            </w:r>
            <w:r w:rsidR="00475789">
              <w:rPr>
                <w:noProof/>
                <w:webHidden/>
              </w:rPr>
              <w:t>1</w:t>
            </w:r>
            <w:r w:rsidR="00475789">
              <w:rPr>
                <w:noProof/>
                <w:webHidden/>
              </w:rPr>
              <w:fldChar w:fldCharType="end"/>
            </w:r>
          </w:hyperlink>
        </w:p>
        <w:p w14:paraId="2EDFC7AF" w14:textId="0C821FC2" w:rsidR="00475789" w:rsidRDefault="00475789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76" w:history="1">
            <w:r w:rsidRPr="00D92EA3">
              <w:rPr>
                <w:rStyle w:val="Hypertextovodkaz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Analýza výchozího stavu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C49FE" w14:textId="3E47C1EA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77" w:history="1">
            <w:r w:rsidRPr="00D92EA3">
              <w:rPr>
                <w:rStyle w:val="Hypertextovodkaz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Současný stav hudebních webů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F8D6C" w14:textId="5EF1EC6C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78" w:history="1">
            <w:r w:rsidRPr="00D92EA3">
              <w:rPr>
                <w:rStyle w:val="Hypertextovodkaz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Specifika kvalitních EDM webů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38DB" w14:textId="64EA009D" w:rsidR="00475789" w:rsidRDefault="00475789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79" w:history="1">
            <w:r w:rsidRPr="00D92EA3">
              <w:rPr>
                <w:rStyle w:val="Hypertextovodkaz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Stanovení cílů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F147B" w14:textId="63B50363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0" w:history="1">
            <w:r w:rsidRPr="00D92EA3">
              <w:rPr>
                <w:rStyle w:val="Hypertextovodkaz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Hlavní cíl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9451" w14:textId="6C4B6DC7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1" w:history="1">
            <w:r w:rsidRPr="00D92EA3">
              <w:rPr>
                <w:rStyle w:val="Hypertextovodkaz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Dílčí cíle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3B4E7" w14:textId="02C4490E" w:rsidR="00475789" w:rsidRDefault="00475789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2" w:history="1">
            <w:r w:rsidRPr="00D92EA3">
              <w:rPr>
                <w:rStyle w:val="Hypertextovodkaz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Časový hormonogram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FD4B6" w14:textId="26B69E96" w:rsidR="00475789" w:rsidRDefault="00475789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3" w:history="1">
            <w:r w:rsidRPr="00D92EA3">
              <w:rPr>
                <w:rStyle w:val="Hypertextovodkaz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Zvolený postup řešení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03F4F" w14:textId="6B7FEC14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4" w:history="1">
            <w:r w:rsidRPr="00D92EA3">
              <w:rPr>
                <w:rStyle w:val="Hypertextovodkaz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Metodika práce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97078" w14:textId="7007901D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5" w:history="1">
            <w:r w:rsidRPr="00D92EA3">
              <w:rPr>
                <w:rStyle w:val="Hypertextovodkaz"/>
                <w:noProof/>
              </w:rPr>
              <w:t>4.1.1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Návrh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CA354" w14:textId="551258AC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6" w:history="1">
            <w:r w:rsidRPr="00D92EA3">
              <w:rPr>
                <w:rStyle w:val="Hypertextovodkaz"/>
                <w:noProof/>
              </w:rPr>
              <w:t>4.1.2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Výběr a nastavení technologií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2B18B" w14:textId="64514A14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7" w:history="1">
            <w:r w:rsidRPr="00D92EA3">
              <w:rPr>
                <w:rStyle w:val="Hypertextovodkaz"/>
                <w:noProof/>
              </w:rPr>
              <w:t>4.1.3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Implementace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0E25" w14:textId="3B72D033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8" w:history="1">
            <w:r w:rsidRPr="00D92EA3">
              <w:rPr>
                <w:rStyle w:val="Hypertextovodkaz"/>
                <w:noProof/>
              </w:rPr>
              <w:t>4.1.4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Testování a optimalizace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56374" w14:textId="14E01A2C" w:rsidR="00475789" w:rsidRDefault="00475789">
          <w:pPr>
            <w:pStyle w:val="Obsah1"/>
            <w:tabs>
              <w:tab w:val="left" w:pos="720"/>
            </w:tabs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89" w:history="1">
            <w:r w:rsidRPr="00D92EA3">
              <w:rPr>
                <w:rStyle w:val="Hypertextovodkaz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Realizace praktické části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533F5" w14:textId="7231050C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0" w:history="1">
            <w:r w:rsidRPr="00D92EA3">
              <w:rPr>
                <w:rStyle w:val="Hypertextovodkaz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Návrh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F72C" w14:textId="4E9AA7B6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1" w:history="1">
            <w:r w:rsidRPr="00D92EA3">
              <w:rPr>
                <w:rStyle w:val="Hypertextovodkaz"/>
                <w:noProof/>
              </w:rPr>
              <w:t>5.1.1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Specifikace klientských požadavků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54386" w14:textId="0CA8F476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2" w:history="1">
            <w:r w:rsidRPr="00D92EA3">
              <w:rPr>
                <w:rStyle w:val="Hypertextovodkaz"/>
                <w:noProof/>
              </w:rPr>
              <w:t>5.1.2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Práce ve figmě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C6524" w14:textId="5BC3A9E6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3" w:history="1">
            <w:r w:rsidRPr="00D92EA3">
              <w:rPr>
                <w:rStyle w:val="Hypertextovodkaz"/>
                <w:noProof/>
              </w:rPr>
              <w:t>5.1.3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Barevná paleta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0DA7C" w14:textId="5DC297E4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4" w:history="1">
            <w:r w:rsidRPr="00D92EA3">
              <w:rPr>
                <w:rStyle w:val="Hypertextovodkaz"/>
                <w:noProof/>
              </w:rPr>
              <w:t>5.1.4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Uživatelská zkušenost a přístupnost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AC107" w14:textId="5AE11B20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5" w:history="1">
            <w:r w:rsidRPr="00D92EA3">
              <w:rPr>
                <w:rStyle w:val="Hypertextovodkaz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Výběr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C1EA8" w14:textId="1D556E32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6" w:history="1">
            <w:r w:rsidRPr="00D92EA3">
              <w:rPr>
                <w:rStyle w:val="Hypertextovodkaz"/>
                <w:noProof/>
              </w:rPr>
              <w:t>5.2.1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Analýza technologických požadavků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0E946" w14:textId="0013FC0D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7" w:history="1">
            <w:r w:rsidRPr="00D92EA3">
              <w:rPr>
                <w:rStyle w:val="Hypertextovodkaz"/>
                <w:noProof/>
              </w:rPr>
              <w:t>5.2.2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Volba frameworku Next.js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FEE4" w14:textId="555C66FC" w:rsidR="00475789" w:rsidRDefault="00475789">
          <w:pPr>
            <w:pStyle w:val="Obsah2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8" w:history="1">
            <w:r w:rsidRPr="00D92EA3">
              <w:rPr>
                <w:rStyle w:val="Hypertextovodkaz"/>
                <w:noProof/>
              </w:rPr>
              <w:t>5.3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Kódování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C5035" w14:textId="78AB7CC2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8999" w:history="1">
            <w:r w:rsidRPr="00D92EA3">
              <w:rPr>
                <w:rStyle w:val="Hypertextovodkaz"/>
                <w:noProof/>
              </w:rPr>
              <w:t>5.3.1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Založení a konfigurace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E0A38" w14:textId="7AD424F3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0" w:history="1">
            <w:r w:rsidRPr="00D92EA3">
              <w:rPr>
                <w:rStyle w:val="Hypertextovodkaz"/>
                <w:noProof/>
              </w:rPr>
              <w:t>5.3.2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Struktura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B080B" w14:textId="4E3E87FA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1" w:history="1">
            <w:r w:rsidRPr="00D92EA3">
              <w:rPr>
                <w:rStyle w:val="Hypertextovodkaz"/>
                <w:noProof/>
              </w:rPr>
              <w:t>5.3.3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Implementace hlavních komponent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07805" w14:textId="6CAB60D1" w:rsidR="00475789" w:rsidRDefault="00475789">
          <w:pPr>
            <w:pStyle w:val="Obsah3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2" w:history="1">
            <w:r w:rsidRPr="00D92EA3">
              <w:rPr>
                <w:rStyle w:val="Hypertextovodkaz"/>
                <w:noProof/>
              </w:rPr>
              <w:t>5.3.4</w:t>
            </w:r>
            <w:r>
              <w:rPr>
                <w:rFonts w:eastAsiaTheme="minorEastAsia"/>
                <w:noProof/>
                <w:kern w:val="2"/>
                <w:szCs w:val="24"/>
                <w:lang w:eastAsia="cs-CZ"/>
                <w14:ligatures w14:val="standardContextual"/>
              </w:rPr>
              <w:tab/>
            </w:r>
            <w:r w:rsidRPr="00D92EA3">
              <w:rPr>
                <w:rStyle w:val="Hypertextovodkaz"/>
                <w:noProof/>
              </w:rPr>
              <w:t>Responzivita a testování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9328E" w14:textId="6ECAD4F9" w:rsidR="00475789" w:rsidRDefault="00475789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3" w:history="1">
            <w:r w:rsidRPr="00D92EA3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54A27" w14:textId="7D39B17A" w:rsidR="00475789" w:rsidRDefault="00475789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4" w:history="1">
            <w:r w:rsidRPr="00D92EA3">
              <w:rPr>
                <w:rStyle w:val="Hypertextovodkaz"/>
                <w:noProof/>
              </w:rPr>
              <w:t>Seznam zkratek a odborných výrazů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A8878" w14:textId="08669EBC" w:rsidR="00475789" w:rsidRDefault="00475789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5" w:history="1">
            <w:r w:rsidRPr="00D92EA3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23650" w14:textId="483E527D" w:rsidR="00475789" w:rsidRDefault="00475789">
          <w:pPr>
            <w:pStyle w:val="Obsah1"/>
            <w:rPr>
              <w:rFonts w:eastAsiaTheme="minorEastAsia"/>
              <w:noProof/>
              <w:kern w:val="2"/>
              <w:szCs w:val="24"/>
              <w:lang w:eastAsia="cs-CZ"/>
              <w14:ligatures w14:val="standardContextual"/>
            </w:rPr>
          </w:pPr>
          <w:hyperlink w:anchor="_Toc198259006" w:history="1">
            <w:r w:rsidRPr="00D92EA3">
              <w:rPr>
                <w:rStyle w:val="Hypertextovodkaz"/>
                <w:noProof/>
              </w:rPr>
              <w:t>Použité 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_Toc198259006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2C61F" w14:textId="3BCA8948" w:rsidR="0082261A" w:rsidRDefault="00236BCF" w:rsidP="00BD6391">
          <w:pPr>
            <w:sectPr w:rsidR="0082261A" w:rsidSect="00566029">
              <w:footerReference w:type="default" r:id="rId17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84780E1" w14:textId="77777777" w:rsidR="00341B93" w:rsidRDefault="00A758D8" w:rsidP="00B06BFF">
      <w:pPr>
        <w:pStyle w:val="Neslovannadpis"/>
      </w:pPr>
      <w:bookmarkStart w:id="0" w:name="_Toc86047591"/>
      <w:bookmarkStart w:id="1" w:name="_Toc86055198"/>
      <w:bookmarkStart w:id="2" w:name="_Toc198258975"/>
      <w:r w:rsidRPr="00B06BFF">
        <w:lastRenderedPageBreak/>
        <w:t>Úvod</w:t>
      </w:r>
      <w:bookmarkEnd w:id="0"/>
      <w:bookmarkEnd w:id="1"/>
      <w:bookmarkEnd w:id="2"/>
    </w:p>
    <w:p w14:paraId="3B6E28AE" w14:textId="77777777" w:rsidR="007A604D" w:rsidRPr="007A604D" w:rsidRDefault="007A604D" w:rsidP="007A604D">
      <w:pPr>
        <w:pStyle w:val="whitespace-normal"/>
      </w:pPr>
      <w:bookmarkStart w:id="3" w:name="_Toc86047592"/>
      <w:bookmarkStart w:id="4" w:name="_Toc86055199"/>
      <w:r w:rsidRPr="007A604D">
        <w:t>Elektronická taneční hudba dnes představuje mnohem víc než jen hudební žánr – je to globální fenomén s miliony příznivců po celém světě. S rostoucí popularitou roste i potřeba kvalitních online platforem, které by sloužily jako informační i komunitní centra tohoto dynamického kulturního proudu. Webová prezentace hraje v digitální éře klíčovou roli nejen pro umělce a organizátory akcí, ale i pro fanoušky hledající aktuální informace o své oblíbené scéně.</w:t>
      </w:r>
    </w:p>
    <w:p w14:paraId="0C1B69AA" w14:textId="77777777" w:rsidR="007A604D" w:rsidRPr="007A604D" w:rsidRDefault="007A604D" w:rsidP="007A604D">
      <w:pPr>
        <w:pStyle w:val="whitespace-normal"/>
      </w:pPr>
      <w:r w:rsidRPr="007A604D">
        <w:t>Moje práce vznikla v reakci na konkrétní poptávku klienta, který chtěl vytvořit moderní webový portál věnovaný EDM. Cílem bylo navrhnout a implementovat řešení, které by odpovídalo současným standardům v oblasti webdesignu a zároveň vystihovalo energickou a dynamickou povahu EDM kultury.</w:t>
      </w:r>
    </w:p>
    <w:p w14:paraId="12B1590E" w14:textId="7D5B8723" w:rsidR="007A604D" w:rsidRPr="007A604D" w:rsidRDefault="007A604D" w:rsidP="007A604D">
      <w:pPr>
        <w:pStyle w:val="whitespace-normal"/>
      </w:pPr>
      <w:r w:rsidRPr="007A604D">
        <w:t xml:space="preserve">Zadání kladlo důraz na vytvoření vizuálně atraktivního prostředí s moderními prvky designu. Klient specifikoval požadavky na </w:t>
      </w:r>
      <w:r>
        <w:t>dynamické</w:t>
      </w:r>
      <w:r w:rsidRPr="007A604D">
        <w:t xml:space="preserve"> barevné schéma, zaoblené prvky a dynamické pozadí. Z hlediska technického řešení byl zvolen framework Next.js postavený na knihovně </w:t>
      </w:r>
      <w:proofErr w:type="spellStart"/>
      <w:r w:rsidRPr="007A604D">
        <w:t>React</w:t>
      </w:r>
      <w:proofErr w:type="spellEnd"/>
      <w:r w:rsidRPr="007A604D">
        <w:t>, který zajišťuje rychlost, responzivitu a dobrou optimalizaci pro vyhledávače.</w:t>
      </w:r>
    </w:p>
    <w:p w14:paraId="38B22DB3" w14:textId="77777777" w:rsidR="007A604D" w:rsidRPr="007A604D" w:rsidRDefault="007A604D" w:rsidP="007A604D">
      <w:pPr>
        <w:pStyle w:val="whitespace-normal"/>
      </w:pPr>
      <w:r w:rsidRPr="007A604D">
        <w:t xml:space="preserve">V teoretické části práce jsem analyzoval současné trendy v designu hudebních webů se zaměřením na EDM scénu. Na základě této analýzy a klientského zadání jsem definoval konkrétní cíle projektu a vytvořil plán realizace. Praktická část pak popisuje samotný proces tvorby webu – od grafického návrhu ve </w:t>
      </w:r>
      <w:proofErr w:type="spellStart"/>
      <w:r w:rsidRPr="007A604D">
        <w:t>Figmě</w:t>
      </w:r>
      <w:proofErr w:type="spellEnd"/>
      <w:r w:rsidRPr="007A604D">
        <w:t xml:space="preserve"> přes volbu technologií až po implementaci jednotlivých komponent a sekcí.</w:t>
      </w:r>
    </w:p>
    <w:p w14:paraId="5DA30826" w14:textId="3498BE5F" w:rsidR="007A604D" w:rsidRDefault="007A604D" w:rsidP="007A604D">
      <w:pPr>
        <w:pStyle w:val="whitespace-normal"/>
      </w:pPr>
      <w:r w:rsidRPr="007A604D">
        <w:t xml:space="preserve">Výsledkem mé práce je funkční prototyp úvodní stránky EDM portálu s názvem "EDM </w:t>
      </w:r>
      <w:proofErr w:type="spellStart"/>
      <w:r w:rsidRPr="007A604D">
        <w:t>World</w:t>
      </w:r>
      <w:proofErr w:type="spellEnd"/>
      <w:r w:rsidRPr="007A604D">
        <w:t>", který demonstruje zvolená designová a technologická řešení. V závěru hodnotím dosažené výsledky a navrhuji možnosti dalšího rozvoje projektu.</w:t>
      </w:r>
    </w:p>
    <w:p w14:paraId="65A7F057" w14:textId="7FC87BCD" w:rsidR="00A758D8" w:rsidRDefault="00224845" w:rsidP="001860A3">
      <w:pPr>
        <w:pStyle w:val="Nadpis1"/>
      </w:pPr>
      <w:bookmarkStart w:id="5" w:name="_Toc198258976"/>
      <w:r w:rsidRPr="00224845">
        <w:lastRenderedPageBreak/>
        <w:t>Analýza výchozího stavu</w:t>
      </w:r>
      <w:bookmarkEnd w:id="3"/>
      <w:bookmarkEnd w:id="4"/>
      <w:bookmarkEnd w:id="5"/>
    </w:p>
    <w:p w14:paraId="76BC2460" w14:textId="249D1276" w:rsidR="00566029" w:rsidRDefault="00224845" w:rsidP="00D06100">
      <w:r w:rsidRPr="00224845">
        <w:t>Před zahájením samotného návrhu bylo nutné zmapovat současn</w:t>
      </w:r>
      <w:r>
        <w:t>ou konkurenci/</w:t>
      </w:r>
      <w:r w:rsidRPr="00224845">
        <w:t xml:space="preserve"> stav webových prezentací s hudební tématikou, zejména těch zaměřených na EDM. Tato analýza mi pomohla identifikovat osvědčené postupy, současné trendy a potenciální prostory pro inovaci</w:t>
      </w:r>
      <w:r>
        <w:t>.</w:t>
      </w:r>
    </w:p>
    <w:p w14:paraId="2ACC70DC" w14:textId="1760BB79" w:rsidR="00566029" w:rsidRDefault="00224845" w:rsidP="008B142A">
      <w:pPr>
        <w:pStyle w:val="Nadpis2"/>
        <w:numPr>
          <w:ilvl w:val="1"/>
          <w:numId w:val="3"/>
        </w:numPr>
      </w:pPr>
      <w:bookmarkStart w:id="6" w:name="_Toc86047593"/>
      <w:bookmarkStart w:id="7" w:name="_Toc86055200"/>
      <w:bookmarkStart w:id="8" w:name="_Toc198258977"/>
      <w:r w:rsidRPr="00224845">
        <w:t>Současný stav hudebních webů</w:t>
      </w:r>
      <w:bookmarkEnd w:id="6"/>
      <w:bookmarkEnd w:id="7"/>
      <w:bookmarkEnd w:id="8"/>
    </w:p>
    <w:p w14:paraId="61C9BF2D" w14:textId="77777777" w:rsidR="00224845" w:rsidRPr="00224845" w:rsidRDefault="00224845" w:rsidP="00224845">
      <w:r w:rsidRPr="00224845">
        <w:t>Webové stránky věnované hudbě prošly v posledních letech výraznou proměnou. Z původně statických prezentací se staly dynamické platformy nabízející komplexní multimediální zážitek. Při analýze úspěšných hudebních webů jsem identifikoval několik klíčových prvků:</w:t>
      </w:r>
    </w:p>
    <w:p w14:paraId="001276AD" w14:textId="2773042F" w:rsidR="00566029" w:rsidRDefault="00224845" w:rsidP="00224845">
      <w:pPr>
        <w:numPr>
          <w:ilvl w:val="0"/>
          <w:numId w:val="25"/>
        </w:numPr>
      </w:pPr>
      <w:r w:rsidRPr="00297D33">
        <w:t>Vizuální atraktivita</w:t>
      </w:r>
      <w:r>
        <w:t xml:space="preserve"> – Použití</w:t>
      </w:r>
      <w:r w:rsidRPr="00224845">
        <w:t xml:space="preserve"> kvalitních fotografií, videí a grafických prvků korespondujících s image daného žánru nebo interpreta.</w:t>
      </w:r>
    </w:p>
    <w:p w14:paraId="50723A9A" w14:textId="62B76EE2" w:rsidR="00224845" w:rsidRDefault="00224845" w:rsidP="00224845">
      <w:pPr>
        <w:numPr>
          <w:ilvl w:val="0"/>
          <w:numId w:val="25"/>
        </w:numPr>
      </w:pPr>
      <w:r w:rsidRPr="00297D33">
        <w:t>Intuitivní navigace</w:t>
      </w:r>
      <w:r>
        <w:t xml:space="preserve"> – Přehledná struktura webu</w:t>
      </w:r>
    </w:p>
    <w:p w14:paraId="6BFD170E" w14:textId="27DB0664" w:rsidR="00224845" w:rsidRDefault="00224845" w:rsidP="00224845">
      <w:pPr>
        <w:numPr>
          <w:ilvl w:val="0"/>
          <w:numId w:val="25"/>
        </w:numPr>
      </w:pPr>
      <w:r w:rsidRPr="00297D33">
        <w:t>Responsivní design</w:t>
      </w:r>
      <w:r>
        <w:t xml:space="preserve"> </w:t>
      </w:r>
      <w:r>
        <w:t>–</w:t>
      </w:r>
      <w:r>
        <w:t xml:space="preserve"> </w:t>
      </w:r>
      <w:r w:rsidRPr="00224845">
        <w:t>Bezproblémové zobrazení a funkčnost na všech typech zařízení.</w:t>
      </w:r>
    </w:p>
    <w:p w14:paraId="62B548A7" w14:textId="0B126043" w:rsidR="00224845" w:rsidRDefault="00224845" w:rsidP="00224845">
      <w:pPr>
        <w:numPr>
          <w:ilvl w:val="0"/>
          <w:numId w:val="25"/>
        </w:numPr>
      </w:pPr>
      <w:r w:rsidRPr="00297D33">
        <w:t>Obsah</w:t>
      </w:r>
      <w:r>
        <w:t xml:space="preserve"> </w:t>
      </w:r>
      <w:r>
        <w:t>–</w:t>
      </w:r>
      <w:r w:rsidRPr="00224845">
        <w:t>Pravidelné aktualizace a propojení se sociálními sítěmi.</w:t>
      </w:r>
    </w:p>
    <w:p w14:paraId="3599BB02" w14:textId="5EFC31CE" w:rsidR="008E6F4D" w:rsidRDefault="008E6F4D" w:rsidP="008E6F4D">
      <w:pPr>
        <w:pStyle w:val="Nadpis2"/>
        <w:numPr>
          <w:ilvl w:val="1"/>
          <w:numId w:val="3"/>
        </w:numPr>
      </w:pPr>
      <w:bookmarkStart w:id="9" w:name="_Toc198258978"/>
      <w:r>
        <w:t>Specifika kvalitních EDM webů</w:t>
      </w:r>
      <w:bookmarkEnd w:id="9"/>
    </w:p>
    <w:p w14:paraId="65A81710" w14:textId="53DDFC1A" w:rsidR="008E6F4D" w:rsidRPr="00224845" w:rsidRDefault="008E6F4D" w:rsidP="008E6F4D">
      <w:r w:rsidRPr="008E6F4D">
        <w:t>EDM se od ostatních hudebních žánrů odlišuje svou energií, výraznou vizuální identitou a silným důrazem na živý zážitek. Tyto aspekty se odrážejí i v online prezentacích zaměřených na tento žánr</w:t>
      </w:r>
      <w:r w:rsidRPr="00224845">
        <w:t>:</w:t>
      </w:r>
    </w:p>
    <w:p w14:paraId="7C89AAC2" w14:textId="6A6CC111" w:rsidR="008E6F4D" w:rsidRDefault="008E6F4D" w:rsidP="008E6F4D">
      <w:pPr>
        <w:numPr>
          <w:ilvl w:val="0"/>
          <w:numId w:val="25"/>
        </w:numPr>
      </w:pPr>
      <w:r w:rsidRPr="00297D33">
        <w:t>B</w:t>
      </w:r>
      <w:r w:rsidRPr="00297D33">
        <w:t xml:space="preserve">arevné schéma s neonovými </w:t>
      </w:r>
      <w:r w:rsidRPr="00297D33">
        <w:t>akcenty</w:t>
      </w:r>
      <w:r>
        <w:t xml:space="preserve"> – Evokuje</w:t>
      </w:r>
      <w:r w:rsidRPr="008E6F4D">
        <w:t xml:space="preserve"> atmosféru klubů a festivalů.</w:t>
      </w:r>
      <w:r w:rsidRPr="00224845">
        <w:t xml:space="preserve"> korespondujících s image daného žánru nebo interpreta.</w:t>
      </w:r>
    </w:p>
    <w:p w14:paraId="20B4EDE3" w14:textId="31AE6C78" w:rsidR="008E6F4D" w:rsidRPr="00297D33" w:rsidRDefault="008E6F4D" w:rsidP="008E6F4D">
      <w:pPr>
        <w:numPr>
          <w:ilvl w:val="0"/>
          <w:numId w:val="25"/>
        </w:numPr>
      </w:pPr>
      <w:r w:rsidRPr="00297D33">
        <w:t>Dynamické prvky a animace</w:t>
      </w:r>
      <w:r w:rsidRPr="00297D33">
        <w:t xml:space="preserve"> </w:t>
      </w:r>
    </w:p>
    <w:p w14:paraId="2B42467D" w14:textId="71C1D78F" w:rsidR="008E6F4D" w:rsidRDefault="008E6F4D" w:rsidP="008E6F4D">
      <w:pPr>
        <w:numPr>
          <w:ilvl w:val="0"/>
          <w:numId w:val="25"/>
        </w:numPr>
      </w:pPr>
      <w:r w:rsidRPr="00297D33">
        <w:t>Profily DJs a kalendáře akcí</w:t>
      </w:r>
      <w:r>
        <w:rPr>
          <w:b/>
          <w:bCs/>
        </w:rPr>
        <w:t xml:space="preserve"> </w:t>
      </w:r>
      <w:r>
        <w:t>–</w:t>
      </w:r>
      <w:r w:rsidRPr="008E6F4D">
        <w:rPr>
          <w:b/>
          <w:bCs/>
        </w:rPr>
        <w:t xml:space="preserve"> </w:t>
      </w:r>
      <w:r w:rsidRPr="008E6F4D">
        <w:t>Stěžejní obsah pro fanoušky.</w:t>
      </w:r>
    </w:p>
    <w:p w14:paraId="69B5A4D3" w14:textId="77777777" w:rsidR="008E6F4D" w:rsidRDefault="008E6F4D" w:rsidP="008E6F4D"/>
    <w:p w14:paraId="4B0E2A33" w14:textId="01C0EB74" w:rsidR="008E6F4D" w:rsidRDefault="008E6F4D" w:rsidP="008E6F4D">
      <w:pPr>
        <w:pStyle w:val="Nadpis1"/>
      </w:pPr>
      <w:bookmarkStart w:id="10" w:name="_Toc198258979"/>
      <w:r w:rsidRPr="008E6F4D">
        <w:lastRenderedPageBreak/>
        <w:t>Stanovení cílů práce</w:t>
      </w:r>
      <w:bookmarkEnd w:id="10"/>
    </w:p>
    <w:p w14:paraId="0E196F3C" w14:textId="2EDAAE16" w:rsidR="008E6F4D" w:rsidRPr="008E6F4D" w:rsidRDefault="008E6F4D" w:rsidP="008E6F4D">
      <w:r w:rsidRPr="008E6F4D">
        <w:t>Na základě vstupní analýzy a požadavků klienta jsem definoval hlavní a dílčí cíle, které měly vést k vytvoření webové prezentace splňující jak funkční, tak estetické nároky</w:t>
      </w:r>
      <w:r>
        <w:t>.</w:t>
      </w:r>
    </w:p>
    <w:p w14:paraId="0E553B12" w14:textId="14E27B52" w:rsidR="008E6F4D" w:rsidRDefault="008E6F4D" w:rsidP="008E6F4D">
      <w:pPr>
        <w:pStyle w:val="Nadpis2"/>
      </w:pPr>
      <w:bookmarkStart w:id="11" w:name="_Toc198258980"/>
      <w:r>
        <w:t>Hlavní cíl</w:t>
      </w:r>
      <w:bookmarkEnd w:id="11"/>
    </w:p>
    <w:p w14:paraId="3E6EB274" w14:textId="54B9806F" w:rsidR="008E6F4D" w:rsidRDefault="008E6F4D" w:rsidP="008E6F4D">
      <w:r w:rsidRPr="008E6F4D">
        <w:t>Vytvořit moderní a vizuálně atraktivní web</w:t>
      </w:r>
      <w:r>
        <w:t xml:space="preserve"> (ideálně s WOW efektem)</w:t>
      </w:r>
      <w:r w:rsidRPr="008E6F4D">
        <w:t xml:space="preserve"> s EDM tématikou přesně podle specifikací klienta – tzn. prototyp webové stránky, která by sloužila jako ukázka komplexního portálu zaměřeného na elektronickou taneční hudbu. Web měl být nejen informativní, ale měl vytvářet i specifický zážitek odpovídající energii a dynamice EDM kultury.</w:t>
      </w:r>
    </w:p>
    <w:p w14:paraId="21589538" w14:textId="0C68C837" w:rsidR="00045A93" w:rsidRDefault="008E6F4D" w:rsidP="00297D33">
      <w:pPr>
        <w:pStyle w:val="Nadpis2"/>
      </w:pPr>
      <w:bookmarkStart w:id="12" w:name="_Toc198258981"/>
      <w:r>
        <w:t>Dílčí cíle</w:t>
      </w:r>
      <w:bookmarkEnd w:id="12"/>
    </w:p>
    <w:p w14:paraId="5B05FA32" w14:textId="1D0C8DDC" w:rsidR="00297D33" w:rsidRPr="00297D33" w:rsidRDefault="00297D33" w:rsidP="00297D33">
      <w:pPr>
        <w:rPr>
          <w:lang w:eastAsia="cs-CZ"/>
        </w:rPr>
      </w:pPr>
      <w:r w:rsidRPr="00297D33">
        <w:rPr>
          <w:rFonts w:hAnsi="Symbol"/>
          <w:lang w:eastAsia="cs-CZ"/>
        </w:rPr>
        <w:t></w:t>
      </w:r>
      <w:r w:rsidRPr="00297D33">
        <w:rPr>
          <w:lang w:eastAsia="cs-CZ"/>
        </w:rPr>
        <w:t xml:space="preserve"> Kvalitní</w:t>
      </w:r>
      <w:r w:rsidRPr="00297D33">
        <w:rPr>
          <w:b/>
          <w:bCs/>
          <w:lang w:eastAsia="cs-CZ"/>
        </w:rPr>
        <w:t xml:space="preserve"> </w:t>
      </w:r>
      <w:r w:rsidRPr="00297D33">
        <w:rPr>
          <w:lang w:eastAsia="cs-CZ"/>
        </w:rPr>
        <w:t>responzivní design</w:t>
      </w:r>
      <w:r>
        <w:rPr>
          <w:lang w:eastAsia="cs-CZ"/>
        </w:rPr>
        <w:t xml:space="preserve"> </w:t>
      </w:r>
      <w:r>
        <w:t>–</w:t>
      </w:r>
      <w:r w:rsidRPr="00297D33">
        <w:rPr>
          <w:lang w:eastAsia="cs-CZ"/>
        </w:rPr>
        <w:t xml:space="preserve"> Implementace moderních designových prvků včetně zaoblených rohů u kontejnerů a tlačítek, dynamického pozadí a tmavého barevného schématu s neonovými akcenty. </w:t>
      </w:r>
    </w:p>
    <w:p w14:paraId="0F5C4488" w14:textId="123944FE" w:rsidR="00297D33" w:rsidRPr="00297D33" w:rsidRDefault="00297D33" w:rsidP="00297D33">
      <w:pPr>
        <w:rPr>
          <w:lang w:eastAsia="cs-CZ"/>
        </w:rPr>
      </w:pPr>
      <w:r w:rsidRPr="00297D33">
        <w:rPr>
          <w:rFonts w:hAnsi="Symbol"/>
          <w:lang w:eastAsia="cs-CZ"/>
        </w:rPr>
        <w:t></w:t>
      </w:r>
      <w:r w:rsidRPr="00297D33">
        <w:rPr>
          <w:lang w:eastAsia="cs-CZ"/>
        </w:rPr>
        <w:t xml:space="preserve"> Implementace</w:t>
      </w:r>
      <w:r w:rsidRPr="00297D33">
        <w:rPr>
          <w:b/>
          <w:bCs/>
          <w:lang w:eastAsia="cs-CZ"/>
        </w:rPr>
        <w:t xml:space="preserve"> </w:t>
      </w:r>
      <w:r w:rsidRPr="00297D33">
        <w:rPr>
          <w:lang w:eastAsia="cs-CZ"/>
        </w:rPr>
        <w:t>klíčových sekcí</w:t>
      </w:r>
      <w:r>
        <w:rPr>
          <w:lang w:eastAsia="cs-CZ"/>
        </w:rPr>
        <w:t xml:space="preserve"> </w:t>
      </w:r>
      <w:r>
        <w:t>–</w:t>
      </w:r>
      <w:r w:rsidRPr="00297D33">
        <w:rPr>
          <w:lang w:eastAsia="cs-CZ"/>
        </w:rPr>
        <w:t xml:space="preserve"> Vytvoření prototypu úvodní stránky obsahující </w:t>
      </w:r>
      <w:proofErr w:type="spellStart"/>
      <w:r w:rsidRPr="00297D33">
        <w:rPr>
          <w:lang w:eastAsia="cs-CZ"/>
        </w:rPr>
        <w:t>hero</w:t>
      </w:r>
      <w:proofErr w:type="spellEnd"/>
      <w:r w:rsidRPr="00297D33">
        <w:rPr>
          <w:lang w:eastAsia="cs-CZ"/>
        </w:rPr>
        <w:t xml:space="preserve"> sekci, sekci událostí/festivalů, sekci DJs, sekci novinek, newsletter, hlavičku a patičku. </w:t>
      </w:r>
    </w:p>
    <w:p w14:paraId="61BDCC41" w14:textId="4B0C4BA7" w:rsidR="00297D33" w:rsidRPr="00297D33" w:rsidRDefault="00297D33" w:rsidP="00297D33">
      <w:pPr>
        <w:rPr>
          <w:lang w:eastAsia="cs-CZ"/>
        </w:rPr>
      </w:pPr>
      <w:r w:rsidRPr="00297D33">
        <w:rPr>
          <w:rFonts w:hAnsi="Symbol"/>
          <w:lang w:eastAsia="cs-CZ"/>
        </w:rPr>
        <w:t></w:t>
      </w:r>
      <w:r w:rsidRPr="00297D33">
        <w:rPr>
          <w:lang w:eastAsia="cs-CZ"/>
        </w:rPr>
        <w:t xml:space="preserve"> Využití</w:t>
      </w:r>
      <w:r w:rsidRPr="00297D33">
        <w:rPr>
          <w:b/>
          <w:bCs/>
          <w:lang w:eastAsia="cs-CZ"/>
        </w:rPr>
        <w:t xml:space="preserve"> </w:t>
      </w:r>
      <w:r w:rsidRPr="00297D33">
        <w:rPr>
          <w:lang w:eastAsia="cs-CZ"/>
        </w:rPr>
        <w:t>moderních technologií</w:t>
      </w:r>
      <w:r>
        <w:rPr>
          <w:lang w:eastAsia="cs-CZ"/>
        </w:rPr>
        <w:t xml:space="preserve"> </w:t>
      </w:r>
      <w:r>
        <w:t>–</w:t>
      </w:r>
      <w:r w:rsidRPr="00297D33">
        <w:rPr>
          <w:lang w:eastAsia="cs-CZ"/>
        </w:rPr>
        <w:t xml:space="preserve"> Implementace s využitím frameworku Next.js zaručující vysoký výkon, SEO optimalizaci a možnost budoucího rozvoje. </w:t>
      </w:r>
    </w:p>
    <w:p w14:paraId="60476558" w14:textId="4013CC0F" w:rsidR="00297D33" w:rsidRDefault="00297D33" w:rsidP="00297D33">
      <w:pPr>
        <w:rPr>
          <w:lang w:eastAsia="cs-CZ"/>
        </w:rPr>
      </w:pPr>
      <w:r w:rsidRPr="00297D33">
        <w:rPr>
          <w:rFonts w:hAnsi="Symbol"/>
          <w:lang w:eastAsia="cs-CZ"/>
        </w:rPr>
        <w:t></w:t>
      </w:r>
      <w:r w:rsidRPr="00297D33">
        <w:rPr>
          <w:lang w:eastAsia="cs-CZ"/>
        </w:rPr>
        <w:t xml:space="preserve"> Příprava</w:t>
      </w:r>
      <w:r w:rsidRPr="00297D33">
        <w:rPr>
          <w:b/>
          <w:bCs/>
          <w:lang w:eastAsia="cs-CZ"/>
        </w:rPr>
        <w:t xml:space="preserve"> </w:t>
      </w:r>
      <w:r w:rsidRPr="00297D33">
        <w:rPr>
          <w:lang w:eastAsia="cs-CZ"/>
        </w:rPr>
        <w:t>na další rozvoj</w:t>
      </w:r>
      <w:r>
        <w:rPr>
          <w:lang w:eastAsia="cs-CZ"/>
        </w:rPr>
        <w:t xml:space="preserve"> </w:t>
      </w:r>
      <w:r>
        <w:t>–</w:t>
      </w:r>
      <w:r w:rsidRPr="00297D33">
        <w:rPr>
          <w:lang w:eastAsia="cs-CZ"/>
        </w:rPr>
        <w:t xml:space="preserve"> Návrh struktury kódu umožňující v budoucnu snadnou integraci CMS, vícejazyčnosti a dalších funkcionalit dle vize klienta.</w:t>
      </w:r>
    </w:p>
    <w:p w14:paraId="28619BAD" w14:textId="3C44343C" w:rsidR="00595094" w:rsidRDefault="00407273" w:rsidP="00407273">
      <w:pPr>
        <w:pStyle w:val="Nadpis1"/>
      </w:pPr>
      <w:bookmarkStart w:id="13" w:name="_Toc198258982"/>
      <w:r>
        <w:lastRenderedPageBreak/>
        <w:t xml:space="preserve">Časový </w:t>
      </w:r>
      <w:proofErr w:type="spellStart"/>
      <w:r>
        <w:t>hormonogram</w:t>
      </w:r>
      <w:bookmarkEnd w:id="13"/>
      <w:proofErr w:type="spellEnd"/>
    </w:p>
    <w:p w14:paraId="59658602" w14:textId="5F0E2C60" w:rsidR="00B80D5E" w:rsidRDefault="002901A1" w:rsidP="00B80D5E">
      <w:pPr>
        <w:rPr>
          <w:lang w:eastAsia="cs-CZ"/>
        </w:rPr>
      </w:pPr>
      <w:r w:rsidRPr="002901A1">
        <w:rPr>
          <w:lang w:eastAsia="cs-CZ"/>
        </w:rPr>
        <w:t xml:space="preserve">Realizace projektu "EDM </w:t>
      </w:r>
      <w:proofErr w:type="spellStart"/>
      <w:r w:rsidRPr="002901A1">
        <w:rPr>
          <w:lang w:eastAsia="cs-CZ"/>
        </w:rPr>
        <w:t>World</w:t>
      </w:r>
      <w:proofErr w:type="spellEnd"/>
      <w:r w:rsidRPr="002901A1">
        <w:rPr>
          <w:lang w:eastAsia="cs-CZ"/>
        </w:rPr>
        <w:t xml:space="preserve">" probíhala podle strukturovaného časového plánu, rozděleného do několika klíčových fází s definovanými kontrolními body. První etapa, s termínem do 15. dubna, byla zaměřena na vytvoření základního návrhu, zahájení dokumentace a prvotní implementaci. V této fázi vznikl úvodní grafický návrh hlavní stránky ve </w:t>
      </w:r>
      <w:proofErr w:type="spellStart"/>
      <w:r w:rsidRPr="002901A1">
        <w:rPr>
          <w:lang w:eastAsia="cs-CZ"/>
        </w:rPr>
        <w:t>Figmě</w:t>
      </w:r>
      <w:proofErr w:type="spellEnd"/>
      <w:r w:rsidRPr="002901A1">
        <w:rPr>
          <w:lang w:eastAsia="cs-CZ"/>
        </w:rPr>
        <w:t xml:space="preserve"> a proběhl výběr klíčových technologií, jako je Next.js </w:t>
      </w:r>
      <w:r>
        <w:rPr>
          <w:lang w:eastAsia="cs-CZ"/>
        </w:rPr>
        <w:t>module</w:t>
      </w:r>
      <w:r w:rsidRPr="002901A1">
        <w:rPr>
          <w:lang w:eastAsia="cs-CZ"/>
        </w:rPr>
        <w:t xml:space="preserve"> CSS. Současně jsem sepsal osnovu technické dokumentace, definoval cíle a strukturu projektu. Technická část zahrnovala vytvoření základního projektu v Next.js, implementaci </w:t>
      </w:r>
      <w:proofErr w:type="spellStart"/>
      <w:r w:rsidRPr="002901A1">
        <w:rPr>
          <w:lang w:eastAsia="cs-CZ"/>
        </w:rPr>
        <w:t>routování</w:t>
      </w:r>
      <w:proofErr w:type="spellEnd"/>
      <w:r w:rsidRPr="002901A1">
        <w:rPr>
          <w:lang w:eastAsia="cs-CZ"/>
        </w:rPr>
        <w:t>, základního layoutu a prvních komponent, konkrétně hlavičky a patičky. Výstupem byla základní vizuální a technická kostra webu.</w:t>
      </w:r>
    </w:p>
    <w:p w14:paraId="62C413CD" w14:textId="3CF1D752" w:rsidR="00407273" w:rsidRPr="00407273" w:rsidRDefault="002901A1" w:rsidP="002901A1">
      <w:pPr>
        <w:rPr>
          <w:rFonts w:ascii="Arial" w:eastAsia="Times New Roman" w:hAnsi="Arial" w:cs="Arial"/>
          <w:color w:val="E2E2E5"/>
          <w:sz w:val="21"/>
          <w:szCs w:val="21"/>
          <w:lang w:eastAsia="cs-CZ"/>
        </w:rPr>
      </w:pPr>
      <w:r w:rsidRPr="002901A1">
        <w:rPr>
          <w:lang w:eastAsia="cs-CZ"/>
        </w:rPr>
        <w:t xml:space="preserve"> Druhá kontrola, plánovaná do 21. dubna, se soustředila na rozpracovanou implementaci a konzultaci dokumentace. Během tohoto období probíhalo kódování hlavních sekcí webu dle schváleného návrhu, například sekce pro DJs a novinky, zatím s využitím statických dat. Důraz byl kladen na práci s komponentami, jejich strukturování a první úpravy pro zajištění responzivního zobrazení. Součástí bylo i základní funkční testování na různých zařízeních a rozlišeních.</w:t>
      </w:r>
    </w:p>
    <w:p w14:paraId="29BB1932" w14:textId="77777777" w:rsidR="00407273" w:rsidRPr="00407273" w:rsidRDefault="00407273" w:rsidP="00407273"/>
    <w:p w14:paraId="50B5B995" w14:textId="77777777" w:rsidR="00407273" w:rsidRPr="00407273" w:rsidRDefault="00407273" w:rsidP="00407273">
      <w:pPr>
        <w:ind w:firstLine="0"/>
      </w:pPr>
    </w:p>
    <w:p w14:paraId="7A32767B" w14:textId="2F0D3070" w:rsidR="00F42F40" w:rsidRDefault="00F42F40" w:rsidP="00F42F40">
      <w:pPr>
        <w:pStyle w:val="Nadpis1"/>
      </w:pPr>
      <w:bookmarkStart w:id="14" w:name="_Toc198258983"/>
      <w:r w:rsidRPr="00F42F40">
        <w:lastRenderedPageBreak/>
        <w:t>Zvolený postup řešení</w:t>
      </w:r>
      <w:bookmarkEnd w:id="14"/>
    </w:p>
    <w:p w14:paraId="56A7CEA4" w14:textId="251DB73F" w:rsidR="00F42F40" w:rsidRDefault="00F42F40" w:rsidP="00F42F40">
      <w:r w:rsidRPr="00F42F40">
        <w:t>K dosažení stanovených cílů jsem zvolil systematický přístup zahrnující několik na sebe navazujících fází. Vlastní zkušenosti z předchozích projektů mě přesvědčily, že právě strukturovaný postup s jasně definovanými kroky je klíčem k úspěšné realizaci webových prezentací, zvláště když jde o projekt s konkrétním klientským zadáním.</w:t>
      </w:r>
    </w:p>
    <w:p w14:paraId="78559083" w14:textId="33334F70" w:rsidR="00F42F40" w:rsidRDefault="00F42F40" w:rsidP="00F42F40">
      <w:pPr>
        <w:pStyle w:val="Nadpis2"/>
      </w:pPr>
      <w:bookmarkStart w:id="15" w:name="_Toc198258984"/>
      <w:r w:rsidRPr="00F42F40">
        <w:t>Metodika práce</w:t>
      </w:r>
      <w:bookmarkEnd w:id="15"/>
    </w:p>
    <w:p w14:paraId="6AE19284" w14:textId="60E2393B" w:rsidR="00F42F40" w:rsidRDefault="00F42F40" w:rsidP="00F42F40">
      <w:r w:rsidRPr="00F42F40">
        <w:t>Projekt jsem realizoval</w:t>
      </w:r>
      <w:r>
        <w:t xml:space="preserve"> </w:t>
      </w:r>
      <w:r w:rsidRPr="00F42F40">
        <w:t xml:space="preserve">s pravidelnými konzultacemi s klientem. Z minulých spoluprací s klienty z kreativního odvětví jsem si odnesl poučení, že právě tento přístup umožňuje včas zachytit případné odchylky od původní představy a flexibilně na ně reagovat. Na začátku jsem stanovil pevné kontrolní body (checkpointy), u kterých probíhaly konzultace s klientem – typicky po dokončení návrhu ve </w:t>
      </w:r>
      <w:proofErr w:type="spellStart"/>
      <w:r w:rsidRPr="00F42F40">
        <w:t>Figmě</w:t>
      </w:r>
      <w:proofErr w:type="spellEnd"/>
      <w:r w:rsidRPr="00F42F40">
        <w:t>, po implementaci základního layoutu a poté po dokončení klíčových sekcí.</w:t>
      </w:r>
    </w:p>
    <w:p w14:paraId="1F24EFCC" w14:textId="23F40A53" w:rsidR="00F42F40" w:rsidRDefault="00F42F40" w:rsidP="00F42F40">
      <w:pPr>
        <w:pStyle w:val="Nadpis3"/>
      </w:pPr>
      <w:bookmarkStart w:id="16" w:name="_Toc198258985"/>
      <w:r w:rsidRPr="00F42F40">
        <w:t>Návrh webu</w:t>
      </w:r>
      <w:bookmarkEnd w:id="16"/>
    </w:p>
    <w:p w14:paraId="45836A7F" w14:textId="762F6FFC" w:rsidR="00F42F40" w:rsidRPr="00F42F40" w:rsidRDefault="00F42F40" w:rsidP="00297D33">
      <w:pPr>
        <w:rPr>
          <w:lang w:eastAsia="cs-CZ"/>
        </w:rPr>
      </w:pPr>
      <w:r w:rsidRPr="00F42F40">
        <w:rPr>
          <w:lang w:eastAsia="cs-CZ"/>
        </w:rPr>
        <w:t>Detailní</w:t>
      </w:r>
      <w:r w:rsidRPr="00F42F40">
        <w:rPr>
          <w:lang w:eastAsia="cs-CZ"/>
        </w:rPr>
        <w:t xml:space="preserve"> analýza zadání a specifikace klíčových vlastností – zde jsem věnoval zvláštní pozornost nejen explicitně formulovaným požadavkům, ale také "čtení mezi řádky". Například když klient zmínil, že chce "moderní web s EDM tématikou", doplnil jsem si tuto informaci vlastním průzkumem aktuálních trendů v EDM komunitě.</w:t>
      </w:r>
      <w:r>
        <w:rPr>
          <w:lang w:eastAsia="cs-CZ"/>
        </w:rPr>
        <w:br/>
      </w:r>
      <w:r>
        <w:rPr>
          <w:lang w:eastAsia="cs-CZ"/>
        </w:rPr>
        <w:br/>
      </w:r>
      <w:r w:rsidRPr="00F42F40">
        <w:rPr>
          <w:lang w:eastAsia="cs-CZ"/>
        </w:rPr>
        <w:t>Tvorba</w:t>
      </w:r>
      <w:r w:rsidRPr="00F42F40">
        <w:rPr>
          <w:lang w:eastAsia="cs-CZ"/>
        </w:rPr>
        <w:t xml:space="preserve"> grafického návrhu v programu </w:t>
      </w:r>
      <w:proofErr w:type="spellStart"/>
      <w:r w:rsidRPr="00F42F40">
        <w:rPr>
          <w:lang w:eastAsia="cs-CZ"/>
        </w:rPr>
        <w:t>Figma</w:t>
      </w:r>
      <w:proofErr w:type="spellEnd"/>
      <w:r w:rsidRPr="00F42F40">
        <w:rPr>
          <w:lang w:eastAsia="cs-CZ"/>
        </w:rPr>
        <w:t xml:space="preserve"> – rozhodl jsem se pro </w:t>
      </w:r>
      <w:proofErr w:type="spellStart"/>
      <w:r w:rsidRPr="00F42F40">
        <w:rPr>
          <w:lang w:eastAsia="cs-CZ"/>
        </w:rPr>
        <w:t>Figmu</w:t>
      </w:r>
      <w:proofErr w:type="spellEnd"/>
      <w:r w:rsidRPr="00F42F40">
        <w:rPr>
          <w:lang w:eastAsia="cs-CZ"/>
        </w:rPr>
        <w:t xml:space="preserve"> místo jiných nástrojů (např. Adobe XD), protože </w:t>
      </w:r>
      <w:r>
        <w:rPr>
          <w:lang w:eastAsia="cs-CZ"/>
        </w:rPr>
        <w:t>mám s tímto programem nějaké zkušenosti a jsem na to již zvyklý…</w:t>
      </w:r>
    </w:p>
    <w:p w14:paraId="55502B91" w14:textId="1E11359A" w:rsidR="00F42F40" w:rsidRDefault="00F42F40" w:rsidP="004B5A5B">
      <w:pPr>
        <w:rPr>
          <w:lang w:eastAsia="cs-CZ"/>
        </w:rPr>
      </w:pPr>
      <w:r w:rsidRPr="00F42F40">
        <w:rPr>
          <w:lang w:eastAsia="cs-CZ"/>
        </w:rPr>
        <w:t>Definice uživatelské zkušenosti (UX)</w:t>
      </w:r>
      <w:r>
        <w:rPr>
          <w:lang w:eastAsia="cs-CZ"/>
        </w:rPr>
        <w:t>,</w:t>
      </w:r>
      <w:r w:rsidRPr="00F42F40">
        <w:rPr>
          <w:lang w:eastAsia="cs-CZ"/>
        </w:rPr>
        <w:t xml:space="preserve"> zde jsem čerpal z vlastního výzkumu chování uživatelů hudebních webů. Zajímalo mě, jaké informace hledají nejčastěji a jak se na podobných stránkách pohybují. Díky tomu jsem mohl navrhnout intuitivní strukturu, která odpovídá přirozeným očekáváním cílové skupiny.</w:t>
      </w:r>
    </w:p>
    <w:p w14:paraId="03954271" w14:textId="6770A52C" w:rsidR="00F42F40" w:rsidRDefault="00F42F40" w:rsidP="00F42F40">
      <w:pPr>
        <w:pStyle w:val="Nadpis3"/>
      </w:pPr>
      <w:bookmarkStart w:id="17" w:name="_Toc198258986"/>
      <w:r w:rsidRPr="00F42F40">
        <w:t>Výběr a nastavení technologií</w:t>
      </w:r>
      <w:bookmarkEnd w:id="17"/>
    </w:p>
    <w:p w14:paraId="397E1D94" w14:textId="53EB7F68" w:rsidR="00F42F40" w:rsidRPr="00F42F40" w:rsidRDefault="00F42F40" w:rsidP="004B5A5B">
      <w:pPr>
        <w:rPr>
          <w:lang w:eastAsia="cs-CZ"/>
        </w:rPr>
      </w:pPr>
      <w:r w:rsidRPr="00F42F40">
        <w:rPr>
          <w:lang w:eastAsia="cs-CZ"/>
        </w:rPr>
        <w:t>Potvrzení</w:t>
      </w:r>
      <w:r w:rsidRPr="00F42F40">
        <w:rPr>
          <w:lang w:eastAsia="cs-CZ"/>
        </w:rPr>
        <w:t xml:space="preserve"> volby frameworku Next.js – zvažoval jsem několik alternativ (</w:t>
      </w:r>
      <w:proofErr w:type="spellStart"/>
      <w:r>
        <w:rPr>
          <w:lang w:eastAsia="cs-CZ"/>
        </w:rPr>
        <w:t>Vite</w:t>
      </w:r>
      <w:proofErr w:type="spellEnd"/>
      <w:r w:rsidRPr="00F42F40">
        <w:rPr>
          <w:lang w:eastAsia="cs-CZ"/>
        </w:rPr>
        <w:t xml:space="preserve">), ale nakonec jsem se rozhodl pro Next.js kvůli jeho všestrannosti a výkonnostním výhodám. </w:t>
      </w:r>
      <w:r>
        <w:rPr>
          <w:lang w:eastAsia="cs-CZ"/>
        </w:rPr>
        <w:br/>
      </w:r>
    </w:p>
    <w:p w14:paraId="71C89BF6" w14:textId="17B01D2B" w:rsidR="00F42F40" w:rsidRDefault="00F42F40" w:rsidP="004B5A5B">
      <w:pPr>
        <w:rPr>
          <w:lang w:eastAsia="cs-CZ"/>
        </w:rPr>
      </w:pPr>
      <w:r w:rsidRPr="00F42F40">
        <w:rPr>
          <w:lang w:eastAsia="cs-CZ"/>
        </w:rPr>
        <w:t>Vytvoření</w:t>
      </w:r>
      <w:r w:rsidRPr="00F42F40">
        <w:rPr>
          <w:lang w:eastAsia="cs-CZ"/>
        </w:rPr>
        <w:t xml:space="preserve"> základní adresářové struktury – zde jsem se trochu odchýlil od běžné praxe. Místo standardního dělení komponent do složek podle typu (</w:t>
      </w:r>
      <w:proofErr w:type="spellStart"/>
      <w:r w:rsidRPr="00F42F40">
        <w:rPr>
          <w:lang w:eastAsia="cs-CZ"/>
        </w:rPr>
        <w:t>buttons</w:t>
      </w:r>
      <w:proofErr w:type="spellEnd"/>
      <w:r w:rsidRPr="00F42F40">
        <w:rPr>
          <w:lang w:eastAsia="cs-CZ"/>
        </w:rPr>
        <w:t xml:space="preserve">, </w:t>
      </w:r>
      <w:proofErr w:type="spellStart"/>
      <w:r w:rsidRPr="00F42F40">
        <w:rPr>
          <w:lang w:eastAsia="cs-CZ"/>
        </w:rPr>
        <w:t>forms</w:t>
      </w:r>
      <w:proofErr w:type="spellEnd"/>
      <w:r w:rsidRPr="00F42F40">
        <w:rPr>
          <w:lang w:eastAsia="cs-CZ"/>
        </w:rPr>
        <w:t xml:space="preserve">, </w:t>
      </w:r>
      <w:proofErr w:type="spellStart"/>
      <w:r w:rsidRPr="00F42F40">
        <w:rPr>
          <w:lang w:eastAsia="cs-CZ"/>
        </w:rPr>
        <w:t>layouts</w:t>
      </w:r>
      <w:proofErr w:type="spellEnd"/>
      <w:r w:rsidRPr="00F42F40">
        <w:rPr>
          <w:lang w:eastAsia="cs-CZ"/>
        </w:rPr>
        <w:t xml:space="preserve"> atd.) jsem zvolil více doménově zaměřenou strukturu (</w:t>
      </w:r>
      <w:proofErr w:type="spellStart"/>
      <w:r w:rsidRPr="00F42F40">
        <w:rPr>
          <w:lang w:eastAsia="cs-CZ"/>
        </w:rPr>
        <w:t>hero</w:t>
      </w:r>
      <w:proofErr w:type="spellEnd"/>
      <w:r w:rsidRPr="00F42F40">
        <w:rPr>
          <w:lang w:eastAsia="cs-CZ"/>
        </w:rPr>
        <w:t xml:space="preserve">, </w:t>
      </w:r>
      <w:proofErr w:type="spellStart"/>
      <w:r w:rsidRPr="00F42F40">
        <w:rPr>
          <w:lang w:eastAsia="cs-CZ"/>
        </w:rPr>
        <w:t>events</w:t>
      </w:r>
      <w:proofErr w:type="spellEnd"/>
      <w:r w:rsidRPr="00F42F40">
        <w:rPr>
          <w:lang w:eastAsia="cs-CZ"/>
        </w:rPr>
        <w:t xml:space="preserve">, </w:t>
      </w:r>
      <w:proofErr w:type="spellStart"/>
      <w:r w:rsidRPr="00F42F40">
        <w:rPr>
          <w:lang w:eastAsia="cs-CZ"/>
        </w:rPr>
        <w:t>djs</w:t>
      </w:r>
      <w:proofErr w:type="spellEnd"/>
      <w:r w:rsidRPr="00F42F40">
        <w:rPr>
          <w:lang w:eastAsia="cs-CZ"/>
        </w:rPr>
        <w:t xml:space="preserve"> atd.), což lépe odpovídalo modulární povaze projektu.</w:t>
      </w:r>
    </w:p>
    <w:p w14:paraId="3F926480" w14:textId="366BD0A8" w:rsidR="004B5A5B" w:rsidRDefault="004B5A5B" w:rsidP="004B5A5B">
      <w:pPr>
        <w:pStyle w:val="Nadpis3"/>
      </w:pPr>
      <w:bookmarkStart w:id="18" w:name="_Toc198258987"/>
      <w:r>
        <w:lastRenderedPageBreak/>
        <w:t>Implementace</w:t>
      </w:r>
      <w:bookmarkEnd w:id="18"/>
    </w:p>
    <w:p w14:paraId="6CB3D7C3" w14:textId="1630A55F" w:rsidR="004B5A5B" w:rsidRPr="004B5A5B" w:rsidRDefault="004B5A5B" w:rsidP="004B5A5B">
      <w:pPr>
        <w:rPr>
          <w:lang w:eastAsia="cs-CZ"/>
        </w:rPr>
      </w:pPr>
      <w:r w:rsidRPr="004B5A5B">
        <w:rPr>
          <w:lang w:eastAsia="cs-CZ"/>
        </w:rPr>
        <w:t>Vývoj</w:t>
      </w:r>
      <w:r w:rsidRPr="004B5A5B">
        <w:rPr>
          <w:lang w:eastAsia="cs-CZ"/>
        </w:rPr>
        <w:t xml:space="preserve"> globálního layoutu a stylů – začal jsem definicí globálních CSS proměnných a základního layoutu. Zvláštní pozornost jsem věnoval </w:t>
      </w:r>
      <w:r w:rsidR="00297D33">
        <w:rPr>
          <w:lang w:eastAsia="cs-CZ"/>
        </w:rPr>
        <w:t>barvám</w:t>
      </w:r>
      <w:r w:rsidRPr="004B5A5B">
        <w:rPr>
          <w:lang w:eastAsia="cs-CZ"/>
        </w:rPr>
        <w:t xml:space="preserve">, který </w:t>
      </w:r>
      <w:r w:rsidR="00297D33">
        <w:rPr>
          <w:lang w:eastAsia="cs-CZ"/>
        </w:rPr>
        <w:t>jsou</w:t>
      </w:r>
      <w:r w:rsidRPr="004B5A5B">
        <w:rPr>
          <w:lang w:eastAsia="cs-CZ"/>
        </w:rPr>
        <w:t xml:space="preserve"> pro EDM web přirozenou volbou, ale </w:t>
      </w:r>
      <w:r w:rsidR="00297D33">
        <w:rPr>
          <w:lang w:eastAsia="cs-CZ"/>
        </w:rPr>
        <w:t xml:space="preserve">i tento úkol </w:t>
      </w:r>
      <w:r w:rsidRPr="004B5A5B">
        <w:rPr>
          <w:lang w:eastAsia="cs-CZ"/>
        </w:rPr>
        <w:t xml:space="preserve">přinesl několik výzev, například s kontrastem a čitelností textu. </w:t>
      </w:r>
    </w:p>
    <w:p w14:paraId="4A694189" w14:textId="54FEA66B" w:rsidR="004B5A5B" w:rsidRPr="004B5A5B" w:rsidRDefault="004B5A5B" w:rsidP="004B5A5B">
      <w:pPr>
        <w:rPr>
          <w:lang w:eastAsia="cs-CZ"/>
        </w:rPr>
      </w:pPr>
      <w:r w:rsidRPr="004B5A5B">
        <w:rPr>
          <w:lang w:eastAsia="cs-CZ"/>
        </w:rPr>
        <w:t>Postupná</w:t>
      </w:r>
      <w:r w:rsidRPr="004B5A5B">
        <w:rPr>
          <w:lang w:eastAsia="cs-CZ"/>
        </w:rPr>
        <w:t xml:space="preserve"> implementace jednotlivých komponent – komponenty jsem vyvíjel v pořadí podle jejich viditelnosti a důležitosti. Přišlo mi to logičtější než postupovat např. shora dolů. Nejprve jsem se tedy věnoval </w:t>
      </w:r>
      <w:proofErr w:type="spellStart"/>
      <w:r w:rsidRPr="004B5A5B">
        <w:rPr>
          <w:lang w:eastAsia="cs-CZ"/>
        </w:rPr>
        <w:t>hero</w:t>
      </w:r>
      <w:proofErr w:type="spellEnd"/>
      <w:r w:rsidRPr="004B5A5B">
        <w:rPr>
          <w:lang w:eastAsia="cs-CZ"/>
        </w:rPr>
        <w:t xml:space="preserve"> sekci, poté hlavičce atd. </w:t>
      </w:r>
    </w:p>
    <w:p w14:paraId="4303FB9D" w14:textId="560C5824" w:rsidR="004B5A5B" w:rsidRPr="004B5A5B" w:rsidRDefault="004B5A5B" w:rsidP="004B5A5B">
      <w:pPr>
        <w:ind w:firstLine="0"/>
        <w:rPr>
          <w:lang w:eastAsia="cs-CZ"/>
        </w:rPr>
      </w:pPr>
      <w:r w:rsidRPr="004B5A5B">
        <w:rPr>
          <w:lang w:eastAsia="cs-CZ"/>
        </w:rPr>
        <w:t xml:space="preserve"> Skládání úvodní stránky a naplnění daty – pro testování jsem vytvořil sadu </w:t>
      </w:r>
      <w:proofErr w:type="spellStart"/>
      <w:r w:rsidRPr="004B5A5B">
        <w:rPr>
          <w:lang w:eastAsia="cs-CZ"/>
        </w:rPr>
        <w:t>mockovaných</w:t>
      </w:r>
      <w:proofErr w:type="spellEnd"/>
      <w:r w:rsidRPr="004B5A5B">
        <w:rPr>
          <w:lang w:eastAsia="cs-CZ"/>
        </w:rPr>
        <w:t xml:space="preserve"> dat, která věrně napodobovala reálný obsah. To mi pomohlo lépe vizualizovat konečný výsledek a identifikovat potenciální problémy s rozložením. </w:t>
      </w:r>
    </w:p>
    <w:p w14:paraId="0AD87D85" w14:textId="4E7359E9" w:rsidR="004B5A5B" w:rsidRPr="004B5A5B" w:rsidRDefault="004B5A5B" w:rsidP="004B5A5B">
      <w:pPr>
        <w:ind w:firstLine="708"/>
        <w:rPr>
          <w:lang w:eastAsia="cs-CZ"/>
        </w:rPr>
      </w:pPr>
      <w:r w:rsidRPr="004B5A5B">
        <w:rPr>
          <w:lang w:eastAsia="cs-CZ"/>
        </w:rPr>
        <w:t>Implementace responzivity – aplikoval jsem přístup "mobile-</w:t>
      </w:r>
      <w:proofErr w:type="spellStart"/>
      <w:r w:rsidRPr="004B5A5B">
        <w:rPr>
          <w:lang w:eastAsia="cs-CZ"/>
        </w:rPr>
        <w:t>first</w:t>
      </w:r>
      <w:proofErr w:type="spellEnd"/>
      <w:r w:rsidRPr="004B5A5B">
        <w:rPr>
          <w:lang w:eastAsia="cs-CZ"/>
        </w:rPr>
        <w:t xml:space="preserve">", který se ukázal jako velmi efektivní. Začal jsem návrhem pro mobilní zařízení a postupně jsem přidával styly pro větší obrazovky. Tímto způsobem jsem předešel mnoha běžným problémům s responzivitou. </w:t>
      </w:r>
    </w:p>
    <w:p w14:paraId="1F18E632" w14:textId="1954619B" w:rsidR="004B5A5B" w:rsidRDefault="004B5A5B" w:rsidP="004B5A5B">
      <w:pPr>
        <w:ind w:firstLine="708"/>
        <w:rPr>
          <w:lang w:eastAsia="cs-CZ"/>
        </w:rPr>
      </w:pPr>
      <w:r w:rsidRPr="004B5A5B">
        <w:rPr>
          <w:lang w:eastAsia="cs-CZ"/>
        </w:rPr>
        <w:t>Přidání dynamických prvků – zde jsem narazil na zajímavou výzvu: jak implementovat dynamické efekty požadované klientem, aniž by negativně ovlivnily výkon stránky</w:t>
      </w:r>
      <w:r w:rsidR="00297D33">
        <w:rPr>
          <w:lang w:eastAsia="cs-CZ"/>
        </w:rPr>
        <w:t>…</w:t>
      </w:r>
    </w:p>
    <w:p w14:paraId="5E37052B" w14:textId="1112C7B3" w:rsidR="00297D33" w:rsidRDefault="00297D33" w:rsidP="00297D33">
      <w:pPr>
        <w:pStyle w:val="Nadpis3"/>
      </w:pPr>
      <w:bookmarkStart w:id="19" w:name="_Toc198258988"/>
      <w:r>
        <w:t>Testování a optimalizace</w:t>
      </w:r>
      <w:bookmarkEnd w:id="19"/>
    </w:p>
    <w:p w14:paraId="33F07271" w14:textId="25205EB4" w:rsidR="00297D33" w:rsidRPr="00297D33" w:rsidRDefault="00297D33" w:rsidP="00297D33">
      <w:pPr>
        <w:rPr>
          <w:lang w:eastAsia="cs-CZ"/>
        </w:rPr>
      </w:pPr>
      <w:r w:rsidRPr="00297D33">
        <w:rPr>
          <w:lang w:eastAsia="cs-CZ"/>
        </w:rPr>
        <w:t>Kontrola</w:t>
      </w:r>
      <w:r w:rsidRPr="00297D33">
        <w:rPr>
          <w:lang w:eastAsia="cs-CZ"/>
        </w:rPr>
        <w:t xml:space="preserve"> funkčnosti všech prvků – přestože jsem průběžně testoval jednotlivé komponenty, finální testování odhalilo několik neočekávaných interakcí mezi nimi. Například načasování některých animací způsobovalo drobné posuny v layoutu. </w:t>
      </w:r>
    </w:p>
    <w:p w14:paraId="2A63221C" w14:textId="29878436" w:rsidR="00297D33" w:rsidRPr="00297D33" w:rsidRDefault="00297D33" w:rsidP="00297D33">
      <w:pPr>
        <w:rPr>
          <w:lang w:eastAsia="cs-CZ"/>
        </w:rPr>
      </w:pPr>
      <w:r w:rsidRPr="00297D33">
        <w:rPr>
          <w:lang w:eastAsia="cs-CZ"/>
        </w:rPr>
        <w:t>Testování</w:t>
      </w:r>
      <w:r w:rsidRPr="00297D33">
        <w:rPr>
          <w:lang w:eastAsia="cs-CZ"/>
        </w:rPr>
        <w:t xml:space="preserve"> na různých zařízeních – kromě běžného testování v Chrome </w:t>
      </w:r>
      <w:proofErr w:type="spellStart"/>
      <w:r w:rsidRPr="00297D33">
        <w:rPr>
          <w:lang w:eastAsia="cs-CZ"/>
        </w:rPr>
        <w:t>DevTools</w:t>
      </w:r>
      <w:proofErr w:type="spellEnd"/>
      <w:r w:rsidRPr="00297D33">
        <w:rPr>
          <w:lang w:eastAsia="cs-CZ"/>
        </w:rPr>
        <w:t xml:space="preserve"> jsem provedl fyzické testování na několika různých zařízeních (</w:t>
      </w:r>
      <w:r>
        <w:rPr>
          <w:lang w:eastAsia="cs-CZ"/>
        </w:rPr>
        <w:t>IPhone 11</w:t>
      </w:r>
      <w:r w:rsidRPr="00297D33">
        <w:rPr>
          <w:lang w:eastAsia="cs-CZ"/>
        </w:rPr>
        <w:t xml:space="preserve">). To odhalilo několik specifických problémů, které by jinak zůstaly nepovšimnuty. </w:t>
      </w:r>
    </w:p>
    <w:p w14:paraId="12176FC0" w14:textId="7CC016D8" w:rsidR="00297D33" w:rsidRDefault="00297D33" w:rsidP="00297D33">
      <w:pPr>
        <w:rPr>
          <w:lang w:eastAsia="cs-CZ"/>
        </w:rPr>
      </w:pPr>
      <w:r w:rsidRPr="00297D33">
        <w:rPr>
          <w:lang w:eastAsia="cs-CZ"/>
        </w:rPr>
        <w:t>Finální</w:t>
      </w:r>
      <w:r w:rsidRPr="00297D33">
        <w:rPr>
          <w:lang w:eastAsia="cs-CZ"/>
        </w:rPr>
        <w:t xml:space="preserve"> optimalizace kódu – v této fázi jsem se zaměřil na optimalizaci výkonu a odstranění zbytečného kódu. </w:t>
      </w:r>
    </w:p>
    <w:p w14:paraId="74282E3C" w14:textId="78BA6ADA" w:rsidR="0023432B" w:rsidRDefault="007E0947" w:rsidP="007E0947">
      <w:pPr>
        <w:pStyle w:val="Nadpis1"/>
      </w:pPr>
      <w:bookmarkStart w:id="20" w:name="_Toc198258989"/>
      <w:r>
        <w:lastRenderedPageBreak/>
        <w:t>Realizace praktické části</w:t>
      </w:r>
      <w:bookmarkEnd w:id="20"/>
    </w:p>
    <w:p w14:paraId="785627C4" w14:textId="71F9ABBE" w:rsidR="007E0947" w:rsidRDefault="007E0947" w:rsidP="007E0947">
      <w:pPr>
        <w:pStyle w:val="Nadpis2"/>
      </w:pPr>
      <w:bookmarkStart w:id="21" w:name="_Toc198258990"/>
      <w:r>
        <w:t>Návrh webu</w:t>
      </w:r>
      <w:bookmarkEnd w:id="21"/>
    </w:p>
    <w:p w14:paraId="02076D00" w14:textId="37A645A6" w:rsidR="007E0947" w:rsidRDefault="007E0947" w:rsidP="007E0947">
      <w:pPr>
        <w:pStyle w:val="Nadpis3"/>
      </w:pPr>
      <w:bookmarkStart w:id="22" w:name="_Toc198258991"/>
      <w:r>
        <w:t>Specifikace klientských požadavků</w:t>
      </w:r>
      <w:bookmarkEnd w:id="22"/>
    </w:p>
    <w:p w14:paraId="7C9B763C" w14:textId="4B13865F" w:rsidR="007E0947" w:rsidRDefault="007E0947" w:rsidP="007E0947">
      <w:r w:rsidRPr="007E0947">
        <w:t xml:space="preserve">Klient měl jasnou představu o vizuálním stylu webu – požadoval moderní design s EDM tématikou, barevné schéma doplněné neonovými prvky, zaoblené rohy a dynamické pozadí navozující energickou atmosféru. Tyto požadavky jsem důsledně zapracoval do návrhu – od </w:t>
      </w:r>
      <w:r>
        <w:t>barevného</w:t>
      </w:r>
      <w:r w:rsidRPr="007E0947">
        <w:t xml:space="preserve"> pozadí přes neonové akcenty až po zaoblené rohy aplikované na všechny kontejnery a tlačítka</w:t>
      </w:r>
    </w:p>
    <w:p w14:paraId="4F9FC08E" w14:textId="2F0B5284" w:rsidR="007E0947" w:rsidRDefault="007E0947" w:rsidP="007E0947">
      <w:pPr>
        <w:pStyle w:val="Nadpis3"/>
      </w:pPr>
      <w:bookmarkStart w:id="23" w:name="_Toc198258992"/>
      <w:r>
        <w:t xml:space="preserve">Práce ve </w:t>
      </w:r>
      <w:proofErr w:type="spellStart"/>
      <w:r>
        <w:t>figmě</w:t>
      </w:r>
      <w:bookmarkEnd w:id="23"/>
      <w:proofErr w:type="spellEnd"/>
    </w:p>
    <w:p w14:paraId="457ED1C2" w14:textId="113EA0F7" w:rsidR="007E0947" w:rsidRDefault="007E0947" w:rsidP="007E0947">
      <w:r w:rsidRPr="007E0947">
        <w:t xml:space="preserve">Při tvorbě návrhu jsem využil program </w:t>
      </w:r>
      <w:proofErr w:type="spellStart"/>
      <w:r w:rsidRPr="007E0947">
        <w:t>Figma</w:t>
      </w:r>
      <w:proofErr w:type="spellEnd"/>
      <w:r w:rsidRPr="007E0947">
        <w:t>, který se ukázal jako ideální nástroj pro vizualizaci koncepce webu a její konzultaci s klientem. Vytvořil jsem návrhy pro desktopovou i mobilní verzi, definoval opakující se prvky jako komponenty a díky možnosti rychlých iterací jsem mohl pružně reagovat na klientovy připomínky.</w:t>
      </w:r>
    </w:p>
    <w:p w14:paraId="06564560" w14:textId="0B476632" w:rsidR="007E0947" w:rsidRDefault="007E0947" w:rsidP="007E0947">
      <w:pPr>
        <w:pStyle w:val="Nadpis3"/>
      </w:pPr>
      <w:bookmarkStart w:id="24" w:name="_Toc198258993"/>
      <w:r w:rsidRPr="007E0947">
        <w:t>Barevná paleta</w:t>
      </w:r>
      <w:bookmarkEnd w:id="24"/>
    </w:p>
    <w:p w14:paraId="64FE7AD4" w14:textId="4DF6BC24" w:rsidR="00A4541B" w:rsidRDefault="00A4541B" w:rsidP="00A4541B">
      <w:r w:rsidRPr="00A4541B">
        <w:t xml:space="preserve">Pro EDM </w:t>
      </w:r>
      <w:proofErr w:type="spellStart"/>
      <w:r w:rsidRPr="00A4541B">
        <w:t>World</w:t>
      </w:r>
      <w:proofErr w:type="spellEnd"/>
      <w:r w:rsidRPr="00A4541B">
        <w:t xml:space="preserve"> jsem zvolil barevnou paletu odpovídající požadované estetice</w:t>
      </w:r>
      <w:r>
        <w:t>, pozadí je světle modré, text je v bíle a také v</w:t>
      </w:r>
      <w:r w:rsidRPr="00A4541B">
        <w:t xml:space="preserve"> </w:t>
      </w:r>
      <w:r>
        <w:t>růžové</w:t>
      </w:r>
      <w:r>
        <w:t> gradient barvě…</w:t>
      </w:r>
    </w:p>
    <w:p w14:paraId="3E94E7A5" w14:textId="312022E0" w:rsidR="00A4541B" w:rsidRDefault="00A4541B" w:rsidP="00A4541B">
      <w:pPr>
        <w:pStyle w:val="Nadpis3"/>
      </w:pPr>
      <w:bookmarkStart w:id="25" w:name="_Toc198258994"/>
      <w:r w:rsidRPr="00A4541B">
        <w:t>Uživatelská zkušenost a přístupnost</w:t>
      </w:r>
      <w:bookmarkEnd w:id="25"/>
    </w:p>
    <w:p w14:paraId="2044F937" w14:textId="6C6C4A36" w:rsidR="00A4541B" w:rsidRDefault="00A4541B" w:rsidP="00A4541B">
      <w:r w:rsidRPr="00A4541B">
        <w:t xml:space="preserve">Při návrhu jsem se soustředil na vytvoření intuitivního a přístupného prostředí, které zahrnuje logicky strukturované menu s jasně označenými odkazy, responzivní design přizpůsobující se různým zařízením, dostatečný kontrast mezi textem a pozadím, interaktivní zpětnou vazbu (např. </w:t>
      </w:r>
      <w:proofErr w:type="spellStart"/>
      <w:r w:rsidRPr="00A4541B">
        <w:t>hover</w:t>
      </w:r>
      <w:proofErr w:type="spellEnd"/>
      <w:r w:rsidRPr="00A4541B">
        <w:t xml:space="preserve"> efekty) a použití sémantických HTML tagů pro lepší přístupnost.</w:t>
      </w:r>
    </w:p>
    <w:p w14:paraId="1E77C10B" w14:textId="5D6CA2ED" w:rsidR="00A4541B" w:rsidRDefault="00A4541B" w:rsidP="00A4541B">
      <w:pPr>
        <w:pStyle w:val="Nadpis2"/>
      </w:pPr>
      <w:bookmarkStart w:id="26" w:name="_Toc198258995"/>
      <w:r>
        <w:t>Výběr technologie</w:t>
      </w:r>
      <w:bookmarkEnd w:id="26"/>
    </w:p>
    <w:p w14:paraId="19EDD064" w14:textId="2649D33E" w:rsidR="00A4541B" w:rsidRDefault="00A4541B" w:rsidP="00A4541B">
      <w:pPr>
        <w:pStyle w:val="Nadpis3"/>
      </w:pPr>
      <w:bookmarkStart w:id="27" w:name="_Toc198258996"/>
      <w:r w:rsidRPr="00A4541B">
        <w:t>Analýza technologických požadavků</w:t>
      </w:r>
      <w:bookmarkEnd w:id="27"/>
    </w:p>
    <w:p w14:paraId="3C555EC1" w14:textId="77777777" w:rsidR="00A4541B" w:rsidRPr="00A4541B" w:rsidRDefault="00A4541B" w:rsidP="00A4541B">
      <w:r w:rsidRPr="00A4541B">
        <w:t>Pro úspěšnou realizaci projektu bylo třeba zvolit technologie, které by odpovídaly následujícím kritériím:</w:t>
      </w:r>
    </w:p>
    <w:p w14:paraId="3220F1F3" w14:textId="77777777" w:rsidR="00A4541B" w:rsidRPr="00A4541B" w:rsidRDefault="00A4541B" w:rsidP="00A4541B">
      <w:pPr>
        <w:numPr>
          <w:ilvl w:val="0"/>
          <w:numId w:val="28"/>
        </w:numPr>
      </w:pPr>
      <w:r w:rsidRPr="00A4541B">
        <w:t>Podpora moderního dynamického UI</w:t>
      </w:r>
    </w:p>
    <w:p w14:paraId="34EEB6F8" w14:textId="77777777" w:rsidR="00A4541B" w:rsidRPr="00A4541B" w:rsidRDefault="00A4541B" w:rsidP="00A4541B">
      <w:pPr>
        <w:numPr>
          <w:ilvl w:val="0"/>
          <w:numId w:val="28"/>
        </w:numPr>
      </w:pPr>
      <w:r w:rsidRPr="00A4541B">
        <w:lastRenderedPageBreak/>
        <w:t>Dobrá optimalizace pro vyhledávače</w:t>
      </w:r>
    </w:p>
    <w:p w14:paraId="44EE0AB4" w14:textId="77777777" w:rsidR="00A4541B" w:rsidRPr="00A4541B" w:rsidRDefault="00A4541B" w:rsidP="00A4541B">
      <w:pPr>
        <w:numPr>
          <w:ilvl w:val="0"/>
          <w:numId w:val="28"/>
        </w:numPr>
      </w:pPr>
      <w:r w:rsidRPr="00A4541B">
        <w:t>Vysoký výkon a rychlost načítání</w:t>
      </w:r>
    </w:p>
    <w:p w14:paraId="7B1D8795" w14:textId="77777777" w:rsidR="00A4541B" w:rsidRPr="00A4541B" w:rsidRDefault="00A4541B" w:rsidP="00A4541B">
      <w:pPr>
        <w:numPr>
          <w:ilvl w:val="0"/>
          <w:numId w:val="28"/>
        </w:numPr>
      </w:pPr>
      <w:r w:rsidRPr="00A4541B">
        <w:t>Příjemná vývojářská zkušenost</w:t>
      </w:r>
    </w:p>
    <w:p w14:paraId="36E76A6C" w14:textId="77777777" w:rsidR="00A4541B" w:rsidRDefault="00A4541B" w:rsidP="00A4541B">
      <w:pPr>
        <w:numPr>
          <w:ilvl w:val="0"/>
          <w:numId w:val="28"/>
        </w:numPr>
      </w:pPr>
      <w:r w:rsidRPr="00A4541B">
        <w:t>Připravenost na budoucí škálování</w:t>
      </w:r>
    </w:p>
    <w:p w14:paraId="1955DB4D" w14:textId="438404C0" w:rsidR="00A4541B" w:rsidRDefault="00A4541B" w:rsidP="00A4541B">
      <w:pPr>
        <w:pStyle w:val="Nadpis3"/>
      </w:pPr>
      <w:bookmarkStart w:id="28" w:name="_Toc198258997"/>
      <w:r w:rsidRPr="00A4541B">
        <w:t>Volba frameworku Next.js</w:t>
      </w:r>
      <w:bookmarkEnd w:id="28"/>
    </w:p>
    <w:p w14:paraId="5C1E3806" w14:textId="0E582117" w:rsidR="00A4541B" w:rsidRPr="00A4541B" w:rsidRDefault="00A4541B" w:rsidP="00A4541B">
      <w:r w:rsidRPr="00A4541B">
        <w:t>Na základě těchto požadavků jsem zvolil framework Next.js, který nabízí:</w:t>
      </w:r>
    </w:p>
    <w:p w14:paraId="61915FC3" w14:textId="77777777" w:rsidR="00A4541B" w:rsidRPr="00A4541B" w:rsidRDefault="00A4541B" w:rsidP="00A4541B">
      <w:pPr>
        <w:numPr>
          <w:ilvl w:val="0"/>
          <w:numId w:val="29"/>
        </w:numPr>
      </w:pPr>
      <w:r w:rsidRPr="00A4541B">
        <w:t xml:space="preserve">Komponentový model </w:t>
      </w:r>
      <w:proofErr w:type="spellStart"/>
      <w:r w:rsidRPr="00A4541B">
        <w:t>React</w:t>
      </w:r>
      <w:proofErr w:type="spellEnd"/>
    </w:p>
    <w:p w14:paraId="2113AD82" w14:textId="77777777" w:rsidR="00A4541B" w:rsidRPr="00A4541B" w:rsidRDefault="00A4541B" w:rsidP="00A4541B">
      <w:pPr>
        <w:numPr>
          <w:ilvl w:val="0"/>
          <w:numId w:val="29"/>
        </w:numPr>
      </w:pPr>
      <w:r w:rsidRPr="00A4541B">
        <w:t>Podporu SSR a SSG pro SEO a výkon</w:t>
      </w:r>
    </w:p>
    <w:p w14:paraId="0AF41CC3" w14:textId="77777777" w:rsidR="00A4541B" w:rsidRPr="00A4541B" w:rsidRDefault="00A4541B" w:rsidP="00A4541B">
      <w:pPr>
        <w:numPr>
          <w:ilvl w:val="0"/>
          <w:numId w:val="29"/>
        </w:numPr>
      </w:pPr>
      <w:r w:rsidRPr="00A4541B">
        <w:t xml:space="preserve">Vestavěné optimalizace (obrázky, </w:t>
      </w:r>
      <w:proofErr w:type="spellStart"/>
      <w:r w:rsidRPr="00A4541B">
        <w:t>code</w:t>
      </w:r>
      <w:proofErr w:type="spellEnd"/>
      <w:r w:rsidRPr="00A4541B">
        <w:t xml:space="preserve"> </w:t>
      </w:r>
      <w:proofErr w:type="spellStart"/>
      <w:r w:rsidRPr="00A4541B">
        <w:t>splitting</w:t>
      </w:r>
      <w:proofErr w:type="spellEnd"/>
      <w:r w:rsidRPr="00A4541B">
        <w:t>)</w:t>
      </w:r>
    </w:p>
    <w:p w14:paraId="520011B9" w14:textId="77777777" w:rsidR="00A4541B" w:rsidRPr="00A4541B" w:rsidRDefault="00A4541B" w:rsidP="00A4541B">
      <w:pPr>
        <w:numPr>
          <w:ilvl w:val="0"/>
          <w:numId w:val="29"/>
        </w:numPr>
      </w:pPr>
      <w:r w:rsidRPr="00A4541B">
        <w:t xml:space="preserve">Intuitivní </w:t>
      </w:r>
      <w:proofErr w:type="spellStart"/>
      <w:r w:rsidRPr="00A4541B">
        <w:t>routing</w:t>
      </w:r>
      <w:proofErr w:type="spellEnd"/>
      <w:r w:rsidRPr="00A4541B">
        <w:t xml:space="preserve"> </w:t>
      </w:r>
      <w:proofErr w:type="spellStart"/>
      <w:r w:rsidRPr="00A4541B">
        <w:t>system</w:t>
      </w:r>
      <w:proofErr w:type="spellEnd"/>
    </w:p>
    <w:p w14:paraId="67B4B87A" w14:textId="77777777" w:rsidR="00A4541B" w:rsidRPr="00A4541B" w:rsidRDefault="00A4541B" w:rsidP="00A4541B">
      <w:pPr>
        <w:numPr>
          <w:ilvl w:val="0"/>
          <w:numId w:val="29"/>
        </w:numPr>
      </w:pPr>
      <w:r w:rsidRPr="00A4541B">
        <w:t xml:space="preserve">Možnost tvorby API </w:t>
      </w:r>
      <w:proofErr w:type="spellStart"/>
      <w:r w:rsidRPr="00A4541B">
        <w:t>endpoints</w:t>
      </w:r>
      <w:proofErr w:type="spellEnd"/>
    </w:p>
    <w:p w14:paraId="1B160B19" w14:textId="77777777" w:rsidR="00A4541B" w:rsidRDefault="00A4541B" w:rsidP="00A4541B">
      <w:pPr>
        <w:numPr>
          <w:ilvl w:val="0"/>
          <w:numId w:val="29"/>
        </w:numPr>
      </w:pPr>
      <w:r w:rsidRPr="00A4541B">
        <w:t xml:space="preserve">Podporu </w:t>
      </w:r>
      <w:proofErr w:type="spellStart"/>
      <w:r w:rsidRPr="00A4541B">
        <w:t>TypeScriptu</w:t>
      </w:r>
      <w:proofErr w:type="spellEnd"/>
    </w:p>
    <w:p w14:paraId="46BE2692" w14:textId="46B6661A" w:rsidR="00A4541B" w:rsidRDefault="00A4541B" w:rsidP="00A4541B">
      <w:pPr>
        <w:pStyle w:val="Nadpis2"/>
      </w:pPr>
      <w:bookmarkStart w:id="29" w:name="_Toc198258998"/>
      <w:r w:rsidRPr="00A4541B">
        <w:t>Kódování webu</w:t>
      </w:r>
      <w:bookmarkEnd w:id="29"/>
    </w:p>
    <w:p w14:paraId="2A383F1A" w14:textId="2B22A2E0" w:rsidR="00A4541B" w:rsidRDefault="00A4541B" w:rsidP="00A4541B">
      <w:pPr>
        <w:pStyle w:val="Nadpis3"/>
      </w:pPr>
      <w:bookmarkStart w:id="30" w:name="_Toc198258999"/>
      <w:r w:rsidRPr="00A4541B">
        <w:t>Založení a konfigurace projektu</w:t>
      </w:r>
      <w:bookmarkEnd w:id="30"/>
    </w:p>
    <w:p w14:paraId="63A86656" w14:textId="3032E923" w:rsidR="00A4541B" w:rsidRDefault="00A4541B" w:rsidP="00A4541B">
      <w:r w:rsidRPr="00A4541B">
        <w:t>Projekt jsem inicializoval pomocí příkazu:</w:t>
      </w:r>
    </w:p>
    <w:p w14:paraId="57DB4617" w14:textId="5E7A4128" w:rsidR="00A4541B" w:rsidRPr="00A4541B" w:rsidRDefault="00A4541B" w:rsidP="00A4541B">
      <w:pPr>
        <w:pStyle w:val="Zdrojovkd"/>
      </w:pPr>
      <w:proofErr w:type="spellStart"/>
      <w:r w:rsidRPr="00A4541B">
        <w:t>npx</w:t>
      </w:r>
      <w:proofErr w:type="spellEnd"/>
      <w:r w:rsidRPr="00A4541B">
        <w:t xml:space="preserve"> </w:t>
      </w:r>
      <w:proofErr w:type="spellStart"/>
      <w:r w:rsidRPr="00A4541B">
        <w:t>create-next-app@latest</w:t>
      </w:r>
      <w:proofErr w:type="spellEnd"/>
      <w:r w:rsidRPr="00A4541B">
        <w:t xml:space="preserve"> </w:t>
      </w:r>
      <w:proofErr w:type="spellStart"/>
      <w:r w:rsidRPr="00A4541B">
        <w:t>edm-world-app</w:t>
      </w:r>
      <w:proofErr w:type="spellEnd"/>
      <w:r w:rsidRPr="00A4541B">
        <w:t xml:space="preserve"> --</w:t>
      </w:r>
      <w:proofErr w:type="spellStart"/>
      <w:r w:rsidRPr="00A4541B">
        <w:t>typescript</w:t>
      </w:r>
      <w:proofErr w:type="spellEnd"/>
      <w:r w:rsidRPr="00A4541B">
        <w:t xml:space="preserve"> --</w:t>
      </w:r>
      <w:proofErr w:type="spellStart"/>
      <w:r w:rsidRPr="00A4541B">
        <w:t>eslint</w:t>
      </w:r>
      <w:proofErr w:type="spellEnd"/>
      <w:r w:rsidRPr="00A4541B">
        <w:t xml:space="preserve"> --</w:t>
      </w:r>
      <w:proofErr w:type="spellStart"/>
      <w:r w:rsidRPr="00A4541B">
        <w:t>app</w:t>
      </w:r>
      <w:proofErr w:type="spellEnd"/>
      <w:r w:rsidRPr="00A4541B">
        <w:t xml:space="preserve"> --import-alias "@/*"</w:t>
      </w:r>
    </w:p>
    <w:p w14:paraId="3AD513CE" w14:textId="751E1A0C" w:rsidR="00A4541B" w:rsidRDefault="00A4541B" w:rsidP="00A4541B">
      <w:r>
        <w:t xml:space="preserve">(Kód </w:t>
      </w:r>
      <w:proofErr w:type="spellStart"/>
      <w:r>
        <w:t>jegenerován</w:t>
      </w:r>
      <w:proofErr w:type="spellEnd"/>
      <w:r>
        <w:t xml:space="preserve"> od AI)</w:t>
      </w:r>
    </w:p>
    <w:p w14:paraId="336B8569" w14:textId="6E7EEE39" w:rsidR="00A4541B" w:rsidRDefault="00A4541B" w:rsidP="00A4541B">
      <w:pPr>
        <w:pStyle w:val="Nadpis3"/>
      </w:pPr>
      <w:bookmarkStart w:id="31" w:name="_Toc198259000"/>
      <w:r w:rsidRPr="00A4541B">
        <w:t>Struktura projektu</w:t>
      </w:r>
      <w:bookmarkEnd w:id="31"/>
    </w:p>
    <w:p w14:paraId="7685451C" w14:textId="77777777" w:rsidR="00A4541B" w:rsidRPr="00A4541B" w:rsidRDefault="00A4541B" w:rsidP="00A4541B">
      <w:r w:rsidRPr="00A4541B">
        <w:t xml:space="preserve">Využil jsem standardní adresářovou strukturu Next.js s </w:t>
      </w:r>
      <w:proofErr w:type="spellStart"/>
      <w:r w:rsidRPr="00A4541B">
        <w:t>App</w:t>
      </w:r>
      <w:proofErr w:type="spellEnd"/>
      <w:r w:rsidRPr="00A4541B">
        <w:t xml:space="preserve"> Routerem:</w:t>
      </w:r>
    </w:p>
    <w:p w14:paraId="71B94D69" w14:textId="29764C0E" w:rsidR="00A4541B" w:rsidRPr="00A4541B" w:rsidRDefault="00A4541B" w:rsidP="00A4541B">
      <w:r w:rsidRPr="00A4541B">
        <w:t>/</w:t>
      </w:r>
      <w:proofErr w:type="spellStart"/>
      <w:r w:rsidRPr="00A4541B">
        <w:t>app</w:t>
      </w:r>
      <w:proofErr w:type="spellEnd"/>
      <w:r w:rsidRPr="00A4541B">
        <w:t xml:space="preserve"> – globální</w:t>
      </w:r>
      <w:r w:rsidRPr="00A4541B">
        <w:t xml:space="preserve"> nastavení, layout, stránky</w:t>
      </w:r>
    </w:p>
    <w:p w14:paraId="6CDBBA4A" w14:textId="42A5635C" w:rsidR="00A4541B" w:rsidRPr="00A4541B" w:rsidRDefault="00A4541B" w:rsidP="00A4541B">
      <w:r w:rsidRPr="00A4541B">
        <w:t>/</w:t>
      </w:r>
      <w:proofErr w:type="spellStart"/>
      <w:r w:rsidRPr="00A4541B">
        <w:t>components</w:t>
      </w:r>
      <w:proofErr w:type="spellEnd"/>
      <w:r w:rsidRPr="00A4541B">
        <w:t xml:space="preserve"> – znovupoužitelné</w:t>
      </w:r>
      <w:r w:rsidRPr="00A4541B">
        <w:t xml:space="preserve"> komponenty</w:t>
      </w:r>
      <w:r>
        <w:t xml:space="preserve"> s CSS </w:t>
      </w:r>
      <w:proofErr w:type="spellStart"/>
      <w:r>
        <w:t>modulama</w:t>
      </w:r>
      <w:proofErr w:type="spellEnd"/>
    </w:p>
    <w:p w14:paraId="445A8DD0" w14:textId="5DE1A38D" w:rsidR="00A4541B" w:rsidRDefault="00A4541B" w:rsidP="00A4541B">
      <w:r w:rsidRPr="00A4541B">
        <w:t>/</w:t>
      </w:r>
      <w:r w:rsidRPr="00A4541B">
        <w:t>public – statické</w:t>
      </w:r>
      <w:r w:rsidRPr="00A4541B">
        <w:t xml:space="preserve"> soubory (obrázky, fonty)</w:t>
      </w:r>
    </w:p>
    <w:p w14:paraId="430B0827" w14:textId="04B16CB4" w:rsidR="00445556" w:rsidRDefault="00445556" w:rsidP="00445556">
      <w:pPr>
        <w:pStyle w:val="Nadpis3"/>
      </w:pPr>
      <w:bookmarkStart w:id="32" w:name="_Toc198259001"/>
      <w:r w:rsidRPr="00445556">
        <w:t>Implementace hlavních komponent</w:t>
      </w:r>
      <w:bookmarkEnd w:id="32"/>
    </w:p>
    <w:p w14:paraId="3BD65340" w14:textId="6DAE8FB7" w:rsidR="00445556" w:rsidRDefault="00445556" w:rsidP="00445556">
      <w:r w:rsidRPr="00445556">
        <w:t>Postupně jsem vytvořil všechny komponenty potřebné pro úvodní stránku</w:t>
      </w:r>
    </w:p>
    <w:p w14:paraId="43C56575" w14:textId="1AD6BFD8" w:rsidR="00445556" w:rsidRDefault="00445556" w:rsidP="00445556">
      <w:pPr>
        <w:pStyle w:val="Nadpis4"/>
      </w:pPr>
      <w:proofErr w:type="spellStart"/>
      <w:r w:rsidRPr="00445556">
        <w:t>Header</w:t>
      </w:r>
      <w:proofErr w:type="spellEnd"/>
    </w:p>
    <w:p w14:paraId="3A6F8D09" w14:textId="72F399C1" w:rsidR="00445556" w:rsidRDefault="00445556" w:rsidP="00445556">
      <w:r w:rsidRPr="00445556">
        <w:t xml:space="preserve">Fixní navigace s logem, menu, vyhledáváním a přepínačem jazyka. Implementoval jsem změnu vzhledu při </w:t>
      </w:r>
      <w:proofErr w:type="spellStart"/>
      <w:r w:rsidRPr="00445556">
        <w:t>scrollování</w:t>
      </w:r>
      <w:proofErr w:type="spellEnd"/>
      <w:r w:rsidRPr="00445556">
        <w:t xml:space="preserve"> a responzivní mobilní menu.</w:t>
      </w:r>
    </w:p>
    <w:p w14:paraId="10557BCF" w14:textId="41E410F4" w:rsidR="00445556" w:rsidRDefault="00445556" w:rsidP="00445556">
      <w:pPr>
        <w:pStyle w:val="Nadpis4"/>
      </w:pPr>
      <w:proofErr w:type="spellStart"/>
      <w:r w:rsidRPr="00445556">
        <w:lastRenderedPageBreak/>
        <w:t>HeroSection</w:t>
      </w:r>
      <w:proofErr w:type="spellEnd"/>
    </w:p>
    <w:p w14:paraId="696F4C37" w14:textId="097B26C3" w:rsidR="00445556" w:rsidRDefault="00445556" w:rsidP="00445556">
      <w:r w:rsidRPr="00445556">
        <w:t>Úvodní sekce na celou výšku obrazovky, výrazným textem a CTA tlačítkem. Pro oživení jsem přidal dekorativní animovaný "</w:t>
      </w:r>
      <w:proofErr w:type="spellStart"/>
      <w:r w:rsidRPr="00445556">
        <w:t>confetti</w:t>
      </w:r>
      <w:proofErr w:type="spellEnd"/>
      <w:r w:rsidRPr="00445556">
        <w:t>" efekt.</w:t>
      </w:r>
    </w:p>
    <w:p w14:paraId="529CADB3" w14:textId="4A28713D" w:rsidR="00445556" w:rsidRDefault="00445556" w:rsidP="00445556">
      <w:pPr>
        <w:pStyle w:val="Nadpis4"/>
      </w:pPr>
      <w:r>
        <w:t xml:space="preserve">Event </w:t>
      </w:r>
      <w:proofErr w:type="spellStart"/>
      <w:r>
        <w:t>Slider</w:t>
      </w:r>
      <w:proofErr w:type="spellEnd"/>
    </w:p>
    <w:p w14:paraId="5FC09B25" w14:textId="2F598A98" w:rsidR="00445556" w:rsidRPr="00445556" w:rsidRDefault="00445556" w:rsidP="00445556">
      <w:r w:rsidRPr="00445556">
        <w:t xml:space="preserve">Horizontální karusel prezentující nadcházející události. Komponenta obsahuje vlastní logiku pro posouvání a stylované karty s detaily </w:t>
      </w:r>
      <w:r w:rsidRPr="00445556">
        <w:t>akcí.</w:t>
      </w:r>
    </w:p>
    <w:p w14:paraId="664D72F1" w14:textId="2CC57110" w:rsidR="00445556" w:rsidRDefault="00445556" w:rsidP="00445556">
      <w:pPr>
        <w:pStyle w:val="Nadpis4"/>
      </w:pPr>
      <w:proofErr w:type="spellStart"/>
      <w:r w:rsidRPr="00445556">
        <w:t>DjsSection</w:t>
      </w:r>
      <w:proofErr w:type="spellEnd"/>
    </w:p>
    <w:p w14:paraId="49769C0D" w14:textId="3E129538" w:rsidR="00445556" w:rsidRPr="00445556" w:rsidRDefault="00445556" w:rsidP="00445556">
      <w:r w:rsidRPr="00445556">
        <w:t>Sekce</w:t>
      </w:r>
      <w:r>
        <w:t xml:space="preserve"> </w:t>
      </w:r>
      <w:r w:rsidRPr="00445556">
        <w:t>představující DJs rozdělené podle zemí původu. Implementoval jsem interaktivní rozbalování detailů pro lepší uživatelskou zkušenost.</w:t>
      </w:r>
    </w:p>
    <w:p w14:paraId="3A4DA673" w14:textId="421EF28C" w:rsidR="00445556" w:rsidRDefault="00445556" w:rsidP="00445556">
      <w:pPr>
        <w:pStyle w:val="Nadpis4"/>
      </w:pPr>
      <w:proofErr w:type="spellStart"/>
      <w:r w:rsidRPr="00445556">
        <w:t>FeaturedEvent</w:t>
      </w:r>
      <w:proofErr w:type="spellEnd"/>
    </w:p>
    <w:p w14:paraId="4FF76CD5" w14:textId="62B1CFB8" w:rsidR="00445556" w:rsidRPr="00445556" w:rsidRDefault="00445556" w:rsidP="00445556">
      <w:r w:rsidRPr="00445556">
        <w:t>Zvýrazněná sekce pro hlavní událost s detailním popisem, obrázkem a tlačítkem pro nákup vstupenek.</w:t>
      </w:r>
    </w:p>
    <w:p w14:paraId="3E693194" w14:textId="537AE0F0" w:rsidR="00445556" w:rsidRDefault="00445556" w:rsidP="00445556">
      <w:pPr>
        <w:pStyle w:val="Nadpis4"/>
      </w:pPr>
      <w:proofErr w:type="spellStart"/>
      <w:r w:rsidRPr="00445556">
        <w:t>NewsSection</w:t>
      </w:r>
      <w:proofErr w:type="spellEnd"/>
    </w:p>
    <w:p w14:paraId="649FD4C1" w14:textId="15C626A2" w:rsidR="00445556" w:rsidRDefault="00445556" w:rsidP="00445556">
      <w:r w:rsidRPr="00445556">
        <w:t>Formulář pro přihlášení k odběru novinek s klientskou validací.</w:t>
      </w:r>
    </w:p>
    <w:p w14:paraId="5CAB352E" w14:textId="146C7FDD" w:rsidR="00445556" w:rsidRDefault="00445556" w:rsidP="00445556">
      <w:pPr>
        <w:pStyle w:val="Nadpis4"/>
      </w:pPr>
      <w:r>
        <w:t>Newsletter</w:t>
      </w:r>
    </w:p>
    <w:p w14:paraId="2F2404CC" w14:textId="77777777" w:rsidR="00445556" w:rsidRDefault="00445556" w:rsidP="00445556">
      <w:r>
        <w:t xml:space="preserve">Sekce </w:t>
      </w:r>
      <w:r w:rsidRPr="00445556">
        <w:t>karet s novinkami ze světa EDM, včetně integrovaného reklamního banneru</w:t>
      </w:r>
    </w:p>
    <w:p w14:paraId="771F61AD" w14:textId="02C84931" w:rsidR="00445556" w:rsidRDefault="00445556" w:rsidP="00445556">
      <w:pPr>
        <w:pStyle w:val="Nadpis4"/>
      </w:pPr>
      <w:proofErr w:type="spellStart"/>
      <w:r>
        <w:t>Footer</w:t>
      </w:r>
      <w:proofErr w:type="spellEnd"/>
    </w:p>
    <w:p w14:paraId="1431FC5D" w14:textId="6C574730" w:rsidR="00445556" w:rsidRDefault="00445556" w:rsidP="00445556">
      <w:r w:rsidRPr="00445556">
        <w:t>Patička s doplňkovými odkazy, informacemi a ikonami sociálních sítí.</w:t>
      </w:r>
    </w:p>
    <w:p w14:paraId="7097B4E9" w14:textId="48C94B32" w:rsidR="00445556" w:rsidRDefault="00445556" w:rsidP="00445556">
      <w:pPr>
        <w:pStyle w:val="Nadpis3"/>
      </w:pPr>
      <w:bookmarkStart w:id="33" w:name="_Toc198259002"/>
      <w:r w:rsidRPr="00445556">
        <w:t>Responzivita a testování</w:t>
      </w:r>
      <w:bookmarkEnd w:id="33"/>
    </w:p>
    <w:p w14:paraId="6A120DB2" w14:textId="77777777" w:rsidR="00445556" w:rsidRPr="00445556" w:rsidRDefault="00445556" w:rsidP="00445556">
      <w:r w:rsidRPr="00445556">
        <w:t>Během celého vývoje jsem důsledně testoval responzivitu na různých zařízeních. Využil jsem:</w:t>
      </w:r>
    </w:p>
    <w:p w14:paraId="51A4560E" w14:textId="77777777" w:rsidR="00445556" w:rsidRPr="00445556" w:rsidRDefault="00445556" w:rsidP="00445556">
      <w:pPr>
        <w:numPr>
          <w:ilvl w:val="0"/>
          <w:numId w:val="31"/>
        </w:numPr>
      </w:pPr>
      <w:r w:rsidRPr="00445556">
        <w:t xml:space="preserve">Media </w:t>
      </w:r>
      <w:proofErr w:type="spellStart"/>
      <w:r w:rsidRPr="00445556">
        <w:t>queries</w:t>
      </w:r>
      <w:proofErr w:type="spellEnd"/>
      <w:r w:rsidRPr="00445556">
        <w:t xml:space="preserve"> v CSS modulech</w:t>
      </w:r>
    </w:p>
    <w:p w14:paraId="2886429C" w14:textId="77777777" w:rsidR="00445556" w:rsidRPr="00445556" w:rsidRDefault="00445556" w:rsidP="00445556">
      <w:pPr>
        <w:numPr>
          <w:ilvl w:val="0"/>
          <w:numId w:val="31"/>
        </w:numPr>
      </w:pPr>
      <w:proofErr w:type="spellStart"/>
      <w:r w:rsidRPr="00445556">
        <w:t>Flexbox</w:t>
      </w:r>
      <w:proofErr w:type="spellEnd"/>
      <w:r w:rsidRPr="00445556">
        <w:t xml:space="preserve"> a </w:t>
      </w:r>
      <w:proofErr w:type="spellStart"/>
      <w:r w:rsidRPr="00445556">
        <w:t>Grid</w:t>
      </w:r>
      <w:proofErr w:type="spellEnd"/>
      <w:r w:rsidRPr="00445556">
        <w:t xml:space="preserve"> pro flexibilní layouty</w:t>
      </w:r>
    </w:p>
    <w:p w14:paraId="41B62740" w14:textId="77777777" w:rsidR="00445556" w:rsidRPr="00445556" w:rsidRDefault="00445556" w:rsidP="00445556">
      <w:pPr>
        <w:numPr>
          <w:ilvl w:val="0"/>
          <w:numId w:val="31"/>
        </w:numPr>
      </w:pPr>
      <w:r w:rsidRPr="00445556">
        <w:t>Komponentu &lt;Image&gt; z Next.js pro optimalizaci obrázků</w:t>
      </w:r>
    </w:p>
    <w:p w14:paraId="040C8E28" w14:textId="77777777" w:rsidR="00445556" w:rsidRDefault="00445556" w:rsidP="00445556">
      <w:r w:rsidRPr="00445556">
        <w:t>Průběžné prezentace klientovi mi umožnily včas zapracovat jeho připomínky a dosáhnout požadovaného výsledku.</w:t>
      </w:r>
    </w:p>
    <w:p w14:paraId="56900FF2" w14:textId="1564A8D8" w:rsidR="00445556" w:rsidRDefault="00140B8C" w:rsidP="00993912">
      <w:pPr>
        <w:pStyle w:val="Nadpis1"/>
        <w:numPr>
          <w:ilvl w:val="0"/>
          <w:numId w:val="0"/>
        </w:numPr>
        <w:ind w:left="851"/>
      </w:pPr>
      <w:bookmarkStart w:id="34" w:name="_Toc198259003"/>
      <w:r>
        <w:lastRenderedPageBreak/>
        <w:t>Závěr</w:t>
      </w:r>
      <w:bookmarkEnd w:id="34"/>
    </w:p>
    <w:p w14:paraId="69C53226" w14:textId="1D5358F8" w:rsidR="00B011F2" w:rsidRPr="00B011F2" w:rsidRDefault="00B011F2" w:rsidP="00B011F2">
      <w:r w:rsidRPr="00B011F2">
        <w:t xml:space="preserve">V rámci této ročníkové práce se podařilo úspěšně splnit všechny stanovené cíle projektu. Byl vytvořen moderní web s EDM tématikou, přičemž implementovaný prototyp úvodní stránky vizuálně i funkčně odpovídá současným trendům a specifickým požadavkům klienta. Důraz byl kladen na kvalitní responzivní design; výsledný web obsahuje klientem požadované zaoblené prvky, dynamické pozadí a jeho funkčnost a zobrazení jsou korektní na všech typech testovaných zařízení. Všechny plánované klíčové sekce, jako </w:t>
      </w:r>
      <w:proofErr w:type="spellStart"/>
      <w:r w:rsidRPr="00B011F2">
        <w:t>Hero</w:t>
      </w:r>
      <w:proofErr w:type="spellEnd"/>
      <w:r w:rsidRPr="00B011F2">
        <w:t xml:space="preserve"> sekce, přehled událostí, sekce DJs, novinky a newsletter, byly úspěšně navrženy a implementovány do funkčního celku. Z technologického hlediska je aplikace postavena na moderní</w:t>
      </w:r>
      <w:r w:rsidR="00237F81">
        <w:t xml:space="preserve"> technologii </w:t>
      </w:r>
      <w:r w:rsidRPr="00B011F2">
        <w:t xml:space="preserve">Next.js a </w:t>
      </w:r>
      <w:proofErr w:type="spellStart"/>
      <w:r w:rsidRPr="00B011F2">
        <w:t>Reactu</w:t>
      </w:r>
      <w:proofErr w:type="spellEnd"/>
      <w:r w:rsidRPr="00B011F2">
        <w:t xml:space="preserve"> s využitím </w:t>
      </w:r>
      <w:proofErr w:type="spellStart"/>
      <w:r w:rsidRPr="00B011F2">
        <w:t>TypeScriptu</w:t>
      </w:r>
      <w:proofErr w:type="spellEnd"/>
      <w:r w:rsidRPr="00B011F2">
        <w:t xml:space="preserve">, což zajišťuje potřebný výkon, </w:t>
      </w:r>
      <w:proofErr w:type="spellStart"/>
      <w:r w:rsidRPr="00B011F2">
        <w:t>škálovtelnost</w:t>
      </w:r>
      <w:proofErr w:type="spellEnd"/>
      <w:r w:rsidRPr="00B011F2">
        <w:t xml:space="preserve"> a dobrou optimalizaci pro vyhledávače. Pravidelné konzultace s klientem během celého procesu vývoje byly klíčové a zajistily, že finální produkt plně odpovídá jeho očekáváním a zadaným požadavkům.</w:t>
      </w:r>
    </w:p>
    <w:p w14:paraId="4D21DB42" w14:textId="2F98CF77" w:rsidR="00B011F2" w:rsidRDefault="00B011F2" w:rsidP="00B011F2">
      <w:r w:rsidRPr="00B011F2">
        <w:t xml:space="preserve">Vytvořený prototyp představuje solidní a dobře promyšlený základ, který nabízí široké možnosti pro budoucí rozšíření a vylepšení. Mezi nejvýznamnější perspektivy dalšího rozvoje patří implementace plnohodnotného </w:t>
      </w:r>
      <w:proofErr w:type="spellStart"/>
      <w:r w:rsidRPr="00B011F2">
        <w:t>backendu</w:t>
      </w:r>
      <w:proofErr w:type="spellEnd"/>
      <w:r w:rsidRPr="00B011F2">
        <w:t xml:space="preserve"> a napojení na systém pro správu obsahu, což by klientovi umožnilo dynamickou a snadnou správu veškerého obsahu. Dále je možné rozšířit stávající funkcionality o detailní stránky, uživatelské účty, pokročilé vyhledávání či interaktivní mapu festivalů. Zavedení vícejazyčnosti by oslovilo širší mezinárodní publikum, zatímco pokročilá SEO optimalizace a analytika by přispěly k lepší viditelnosti a pochopení chování uživatelů.</w:t>
      </w:r>
    </w:p>
    <w:p w14:paraId="7369FAF0" w14:textId="63B92FD6" w:rsidR="00DE5410" w:rsidRDefault="00DE5410" w:rsidP="00A9204A">
      <w:pPr>
        <w:ind w:left="567" w:firstLine="0"/>
      </w:pPr>
      <w:r>
        <w:t>REPOZITÁŘ:</w:t>
      </w:r>
      <w:r w:rsidR="0068775B">
        <w:t xml:space="preserve"> </w:t>
      </w:r>
      <w:hyperlink r:id="rId18" w:history="1">
        <w:r w:rsidR="0068775B" w:rsidRPr="0068775B">
          <w:rPr>
            <w:rStyle w:val="Hypertextovodkaz"/>
          </w:rPr>
          <w:t>https://github.com/pslib-cz/RP2024-25_Belohlav</w:t>
        </w:r>
        <w:r w:rsidR="0068775B" w:rsidRPr="0068775B">
          <w:rPr>
            <w:rStyle w:val="Hypertextovodkaz"/>
          </w:rPr>
          <w:t>-</w:t>
        </w:r>
        <w:r w:rsidR="0068775B" w:rsidRPr="0068775B">
          <w:rPr>
            <w:rStyle w:val="Hypertextovodkaz"/>
          </w:rPr>
          <w:t>Radek_Web-pro-EDM-komunitu</w:t>
        </w:r>
      </w:hyperlink>
      <w:r w:rsidR="00E01630">
        <w:br/>
        <w:t xml:space="preserve">URL: </w:t>
      </w:r>
      <w:hyperlink r:id="rId19" w:history="1">
        <w:r w:rsidR="00E01630" w:rsidRPr="00E01630">
          <w:rPr>
            <w:rStyle w:val="Hypertextovodkaz"/>
          </w:rPr>
          <w:t>https://pslib-cz.github.io/RP2024-25_Belohlav-Radek_Web-pro-</w:t>
        </w:r>
        <w:r w:rsidR="00E01630" w:rsidRPr="00E01630">
          <w:rPr>
            <w:rStyle w:val="Hypertextovodkaz"/>
          </w:rPr>
          <w:t>E</w:t>
        </w:r>
        <w:r w:rsidR="00E01630" w:rsidRPr="00E01630">
          <w:rPr>
            <w:rStyle w:val="Hypertextovodkaz"/>
          </w:rPr>
          <w:t>DM-komunitu/</w:t>
        </w:r>
      </w:hyperlink>
    </w:p>
    <w:p w14:paraId="6180ABF2" w14:textId="0C065194" w:rsidR="006B1EAF" w:rsidRPr="00B011F2" w:rsidRDefault="006B1EAF" w:rsidP="00B011F2"/>
    <w:p w14:paraId="73470F6C" w14:textId="77777777" w:rsidR="00445556" w:rsidRPr="00445556" w:rsidRDefault="00445556" w:rsidP="00445556"/>
    <w:p w14:paraId="74AE734F" w14:textId="77777777" w:rsidR="00445556" w:rsidRPr="00445556" w:rsidRDefault="00445556" w:rsidP="00445556"/>
    <w:p w14:paraId="4FF847F8" w14:textId="77777777" w:rsidR="00A4541B" w:rsidRPr="00A4541B" w:rsidRDefault="00A4541B" w:rsidP="00A4541B"/>
    <w:p w14:paraId="5C9D2522" w14:textId="77777777" w:rsidR="006F508F" w:rsidRDefault="006F508F" w:rsidP="00440DE5">
      <w:pPr>
        <w:pStyle w:val="Neslovannadpis"/>
      </w:pPr>
      <w:bookmarkStart w:id="35" w:name="_Toc86047604"/>
      <w:bookmarkStart w:id="36" w:name="_Toc86055211"/>
      <w:bookmarkStart w:id="37" w:name="_Toc198259004"/>
      <w:r>
        <w:lastRenderedPageBreak/>
        <w:t>Seznam zkratek a odborných výrazů</w:t>
      </w:r>
      <w:bookmarkEnd w:id="35"/>
      <w:bookmarkEnd w:id="36"/>
      <w:bookmarkEnd w:id="37"/>
    </w:p>
    <w:p w14:paraId="13A67AB9" w14:textId="77777777" w:rsidR="006F508F" w:rsidRDefault="006F508F" w:rsidP="006F508F">
      <w:pPr>
        <w:pStyle w:val="Pojem"/>
      </w:pPr>
      <w:r>
        <w:t>HTML</w:t>
      </w:r>
    </w:p>
    <w:p w14:paraId="74BEB7DD" w14:textId="77777777" w:rsidR="006F508F" w:rsidRDefault="006F508F" w:rsidP="006F508F">
      <w:pPr>
        <w:pStyle w:val="Vysvtlenpojmu"/>
      </w:pP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 w:rsidR="0068064C">
        <w:t xml:space="preserve"> – značkovací jazyk používaný pro tvorbu webových stránek.</w:t>
      </w:r>
    </w:p>
    <w:p w14:paraId="0369BD21" w14:textId="3A9B8348" w:rsidR="00E86127" w:rsidRDefault="00E86127" w:rsidP="00E86127">
      <w:pPr>
        <w:pStyle w:val="Pojem"/>
      </w:pPr>
      <w:r>
        <w:t>SEO</w:t>
      </w:r>
    </w:p>
    <w:p w14:paraId="047BC972" w14:textId="4BDDAE1D" w:rsidR="00E86127" w:rsidRDefault="00E86127" w:rsidP="00E86127">
      <w:pPr>
        <w:pStyle w:val="Vysvtlenpojmu"/>
      </w:pPr>
      <w:r>
        <w:t>Optimalizace pro vyhledávání</w:t>
      </w:r>
    </w:p>
    <w:p w14:paraId="0BC28B9C" w14:textId="46AF28E3" w:rsidR="00E86127" w:rsidRDefault="00F42827" w:rsidP="00E86127">
      <w:pPr>
        <w:pStyle w:val="Pojem"/>
      </w:pPr>
      <w:r>
        <w:t>SSR</w:t>
      </w:r>
    </w:p>
    <w:p w14:paraId="15DFCA01" w14:textId="7B7E2FB4" w:rsidR="00F42827" w:rsidRDefault="00F42827" w:rsidP="00F42827">
      <w:pPr>
        <w:pStyle w:val="Vysvtlenpojmu"/>
      </w:pPr>
      <w:r>
        <w:t xml:space="preserve">Server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rendering</w:t>
      </w:r>
      <w:proofErr w:type="spellEnd"/>
    </w:p>
    <w:p w14:paraId="193F3F8E" w14:textId="56638EAD" w:rsidR="00F42827" w:rsidRDefault="00F42827" w:rsidP="00F42827">
      <w:pPr>
        <w:pStyle w:val="Pojem"/>
      </w:pPr>
      <w:r>
        <w:t>SSG</w:t>
      </w:r>
    </w:p>
    <w:p w14:paraId="0606263E" w14:textId="449754D0" w:rsidR="00EC370A" w:rsidRDefault="00EC370A" w:rsidP="00EC370A">
      <w:pPr>
        <w:pStyle w:val="Vysvtlenpojmu"/>
      </w:pPr>
      <w:r>
        <w:t xml:space="preserve">Static </w:t>
      </w:r>
      <w:proofErr w:type="spellStart"/>
      <w:r>
        <w:t>Site</w:t>
      </w:r>
      <w:proofErr w:type="spellEnd"/>
      <w:r>
        <w:t xml:space="preserve"> </w:t>
      </w:r>
      <w:proofErr w:type="spellStart"/>
      <w:r>
        <w:t>Generation</w:t>
      </w:r>
      <w:proofErr w:type="spellEnd"/>
    </w:p>
    <w:p w14:paraId="0855962C" w14:textId="699535A4" w:rsidR="00BE56D5" w:rsidRDefault="00BE56D5" w:rsidP="00BE56D5">
      <w:pPr>
        <w:pStyle w:val="Pojem"/>
      </w:pPr>
      <w:r>
        <w:t>CMS</w:t>
      </w:r>
    </w:p>
    <w:p w14:paraId="22332DA1" w14:textId="74DB7A3A" w:rsidR="00BE56D5" w:rsidRDefault="00BE56D5" w:rsidP="00BE56D5">
      <w:pPr>
        <w:pStyle w:val="Vysvtlenpojmu"/>
      </w:pPr>
      <w:proofErr w:type="spellStart"/>
      <w:r>
        <w:t>Content</w:t>
      </w:r>
      <w:proofErr w:type="spellEnd"/>
      <w:r>
        <w:t xml:space="preserve"> Managem</w:t>
      </w:r>
      <w:r w:rsidR="001B1C36">
        <w:t>ent Systém</w:t>
      </w:r>
    </w:p>
    <w:p w14:paraId="7EBF58C5" w14:textId="484EE6F9" w:rsidR="001B1C36" w:rsidRDefault="001B1C36" w:rsidP="001B1C36">
      <w:pPr>
        <w:pStyle w:val="Pojem"/>
      </w:pPr>
      <w:r>
        <w:t>CTA</w:t>
      </w:r>
    </w:p>
    <w:p w14:paraId="0F4B01E7" w14:textId="7AE898CF" w:rsidR="001B1C36" w:rsidRDefault="001B1C36" w:rsidP="001B1C36">
      <w:pPr>
        <w:pStyle w:val="Vysvtlenpojmu"/>
      </w:pPr>
      <w:r>
        <w:t xml:space="preserve">Call to </w:t>
      </w:r>
      <w:proofErr w:type="spellStart"/>
      <w:r>
        <w:t>Action</w:t>
      </w:r>
      <w:proofErr w:type="spellEnd"/>
    </w:p>
    <w:p w14:paraId="2153C553" w14:textId="77777777" w:rsidR="001B1C36" w:rsidRPr="001B1C36" w:rsidRDefault="001B1C36" w:rsidP="001B1C36">
      <w:pPr>
        <w:pStyle w:val="Pojem"/>
      </w:pPr>
    </w:p>
    <w:p w14:paraId="53A07D04" w14:textId="77777777" w:rsidR="00440DE5" w:rsidRDefault="00440DE5" w:rsidP="00440DE5">
      <w:pPr>
        <w:pStyle w:val="Neslovannadpis"/>
      </w:pPr>
      <w:bookmarkStart w:id="38" w:name="_Toc86047605"/>
      <w:bookmarkStart w:id="39" w:name="_Toc86055212"/>
      <w:bookmarkStart w:id="40" w:name="_Toc198259005"/>
      <w:r>
        <w:lastRenderedPageBreak/>
        <w:t>Seznam obrázků</w:t>
      </w:r>
      <w:bookmarkEnd w:id="38"/>
      <w:bookmarkEnd w:id="39"/>
      <w:bookmarkEnd w:id="40"/>
    </w:p>
    <w:p w14:paraId="57403FE1" w14:textId="5639A818" w:rsidR="002570DC" w:rsidRPr="00B855DB" w:rsidRDefault="00440DE5" w:rsidP="00B855DB">
      <w:pPr>
        <w:pStyle w:val="Seznamobrzk"/>
        <w:tabs>
          <w:tab w:val="right" w:leader="dot" w:pos="9062"/>
        </w:tabs>
        <w:rPr>
          <w:rFonts w:eastAsiaTheme="minorEastAsia"/>
          <w:noProof/>
          <w:lang w:eastAsia="cs-CZ"/>
        </w:rPr>
      </w:pPr>
      <w:fldSimple w:instr=" TOC \h \z \c &quot;Obrázek&quot; "/>
      <w:bookmarkStart w:id="41" w:name="_Toc86047606"/>
    </w:p>
    <w:bookmarkStart w:id="42" w:name="_Toc198259006" w:displacedByCustomXml="next"/>
    <w:bookmarkStart w:id="43" w:name="_Toc86055213" w:displacedByCustomXml="next"/>
    <w:sdt>
      <w:sdtPr>
        <w:rPr>
          <w:rFonts w:asciiTheme="minorHAnsi" w:eastAsiaTheme="minorHAnsi" w:hAnsiTheme="minorHAnsi" w:cstheme="minorBidi"/>
          <w:sz w:val="24"/>
          <w:szCs w:val="22"/>
        </w:rPr>
        <w:id w:val="1937403472"/>
        <w:docPartObj>
          <w:docPartGallery w:val="Bibliographies"/>
          <w:docPartUnique/>
        </w:docPartObj>
      </w:sdtPr>
      <w:sdtEndPr>
        <w:rPr>
          <w:b/>
          <w:bCs/>
        </w:rPr>
      </w:sdtEndPr>
      <w:sdtContent>
        <w:p w14:paraId="56DF88BB" w14:textId="77777777" w:rsidR="00440DE5" w:rsidRPr="00394D8A" w:rsidRDefault="002570DC" w:rsidP="00394D8A">
          <w:pPr>
            <w:pStyle w:val="Neslovannadpis"/>
          </w:pPr>
          <w:r w:rsidRPr="00394D8A">
            <w:t>Použité zdroje</w:t>
          </w:r>
          <w:bookmarkEnd w:id="41"/>
          <w:bookmarkEnd w:id="43"/>
          <w:bookmarkEnd w:id="42"/>
        </w:p>
        <w:p w14:paraId="5A28BFB7" w14:textId="22A36412" w:rsidR="00AE44E8" w:rsidRPr="00AE44E8" w:rsidRDefault="00440DE5" w:rsidP="00AE44E8">
          <w:pPr>
            <w:pStyle w:val="Bibliografie"/>
            <w:numPr>
              <w:ilvl w:val="0"/>
              <w:numId w:val="32"/>
            </w:numPr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AE44E8">
            <w:rPr>
              <w:noProof/>
            </w:rPr>
            <w:t xml:space="preserve"> </w:t>
          </w:r>
          <w:r w:rsidR="00AE44E8" w:rsidRPr="00AE44E8">
            <w:rPr>
              <w:noProof/>
              <w:szCs w:val="24"/>
            </w:rPr>
            <w:t xml:space="preserve">Next.js Authors. Next.js Documentation. [online]. Vercel Inc., [cit. </w:t>
          </w:r>
          <w:r w:rsidR="006A2F4B">
            <w:rPr>
              <w:noProof/>
              <w:szCs w:val="24"/>
            </w:rPr>
            <w:t>28.04.2025</w:t>
          </w:r>
          <w:r w:rsidR="00AE44E8" w:rsidRPr="00AE44E8">
            <w:rPr>
              <w:noProof/>
              <w:szCs w:val="24"/>
            </w:rPr>
            <w:t>]. Dostupné z: </w:t>
          </w:r>
          <w:hyperlink r:id="rId20" w:tgtFrame="_blank" w:history="1">
            <w:r w:rsidR="00AE44E8" w:rsidRPr="00AE44E8">
              <w:rPr>
                <w:rStyle w:val="Hypertextovodkaz"/>
                <w:noProof/>
                <w:szCs w:val="24"/>
              </w:rPr>
              <w:t>https://nextjs.org/docs</w:t>
            </w:r>
          </w:hyperlink>
        </w:p>
        <w:p w14:paraId="684FBFB9" w14:textId="79F4CCB1" w:rsidR="00AE44E8" w:rsidRPr="00AE44E8" w:rsidRDefault="00AE44E8" w:rsidP="00AE44E8">
          <w:pPr>
            <w:pStyle w:val="Bibliografie"/>
            <w:numPr>
              <w:ilvl w:val="0"/>
              <w:numId w:val="32"/>
            </w:numPr>
            <w:rPr>
              <w:noProof/>
              <w:szCs w:val="24"/>
            </w:rPr>
          </w:pPr>
          <w:r w:rsidRPr="00AE44E8">
            <w:rPr>
              <w:noProof/>
              <w:szCs w:val="24"/>
            </w:rPr>
            <w:t xml:space="preserve">React Core Team. React Documentation. [online]. Meta Platforms, Inc., [cit. </w:t>
          </w:r>
          <w:r w:rsidR="006A2F4B">
            <w:rPr>
              <w:noProof/>
              <w:szCs w:val="24"/>
            </w:rPr>
            <w:t>2</w:t>
          </w:r>
          <w:r w:rsidR="006A2F4B">
            <w:rPr>
              <w:noProof/>
              <w:szCs w:val="24"/>
            </w:rPr>
            <w:t>7</w:t>
          </w:r>
          <w:r w:rsidR="006A2F4B">
            <w:rPr>
              <w:noProof/>
              <w:szCs w:val="24"/>
            </w:rPr>
            <w:t>.04.2025</w:t>
          </w:r>
          <w:r w:rsidRPr="00AE44E8">
            <w:rPr>
              <w:noProof/>
              <w:szCs w:val="24"/>
            </w:rPr>
            <w:t>]. Dostupné z: </w:t>
          </w:r>
          <w:hyperlink r:id="rId21" w:tgtFrame="_blank" w:history="1">
            <w:r w:rsidRPr="00AE44E8">
              <w:rPr>
                <w:rStyle w:val="Hypertextovodkaz"/>
                <w:noProof/>
                <w:szCs w:val="24"/>
              </w:rPr>
              <w:t>https://react.dev/</w:t>
            </w:r>
          </w:hyperlink>
        </w:p>
        <w:p w14:paraId="567AF9CB" w14:textId="017EF5D3" w:rsidR="00AE44E8" w:rsidRPr="00AE44E8" w:rsidRDefault="00AE44E8" w:rsidP="00AE44E8">
          <w:pPr>
            <w:pStyle w:val="Bibliografie"/>
            <w:numPr>
              <w:ilvl w:val="0"/>
              <w:numId w:val="32"/>
            </w:numPr>
            <w:rPr>
              <w:noProof/>
              <w:szCs w:val="24"/>
            </w:rPr>
          </w:pPr>
          <w:r w:rsidRPr="00AE44E8">
            <w:rPr>
              <w:noProof/>
              <w:szCs w:val="24"/>
            </w:rPr>
            <w:t xml:space="preserve">MDN Web Docs Contributors. MDN Web Docs. [online]. Mozilla Foundation, [cit. </w:t>
          </w:r>
          <w:r w:rsidR="006A2F4B">
            <w:rPr>
              <w:noProof/>
              <w:szCs w:val="24"/>
            </w:rPr>
            <w:t>0</w:t>
          </w:r>
          <w:r w:rsidR="006A2F4B">
            <w:rPr>
              <w:noProof/>
              <w:szCs w:val="24"/>
            </w:rPr>
            <w:t>2.0</w:t>
          </w:r>
          <w:r w:rsidR="006A2F4B">
            <w:rPr>
              <w:noProof/>
              <w:szCs w:val="24"/>
            </w:rPr>
            <w:t>5</w:t>
          </w:r>
          <w:r w:rsidR="006A2F4B">
            <w:rPr>
              <w:noProof/>
              <w:szCs w:val="24"/>
            </w:rPr>
            <w:t>.2025</w:t>
          </w:r>
          <w:r w:rsidRPr="00AE44E8">
            <w:rPr>
              <w:noProof/>
              <w:szCs w:val="24"/>
            </w:rPr>
            <w:t>]. Dostupné z: </w:t>
          </w:r>
          <w:hyperlink r:id="rId22" w:tgtFrame="_blank" w:history="1">
            <w:r w:rsidRPr="00AE44E8">
              <w:rPr>
                <w:rStyle w:val="Hypertextovodkaz"/>
                <w:noProof/>
                <w:szCs w:val="24"/>
              </w:rPr>
              <w:t>https://developer.mozilla.org/</w:t>
            </w:r>
          </w:hyperlink>
        </w:p>
        <w:p w14:paraId="179913FA" w14:textId="5114BEE3" w:rsidR="00AE44E8" w:rsidRPr="00AE44E8" w:rsidRDefault="00AE44E8" w:rsidP="00AE44E8">
          <w:pPr>
            <w:pStyle w:val="Bibliografie"/>
            <w:numPr>
              <w:ilvl w:val="0"/>
              <w:numId w:val="32"/>
            </w:numPr>
            <w:rPr>
              <w:noProof/>
              <w:szCs w:val="24"/>
            </w:rPr>
          </w:pPr>
          <w:r w:rsidRPr="00AE44E8">
            <w:rPr>
              <w:noProof/>
              <w:szCs w:val="24"/>
            </w:rPr>
            <w:t xml:space="preserve">TypeScript Team. TypeScript Documentation. [online]. Microsoft Corporation, [cit. </w:t>
          </w:r>
          <w:r w:rsidR="00475789">
            <w:rPr>
              <w:noProof/>
              <w:szCs w:val="24"/>
            </w:rPr>
            <w:t>18.04.2025</w:t>
          </w:r>
          <w:r w:rsidRPr="00AE44E8">
            <w:rPr>
              <w:noProof/>
              <w:szCs w:val="24"/>
            </w:rPr>
            <w:t>]. Dostupné z: </w:t>
          </w:r>
          <w:hyperlink r:id="rId23" w:tgtFrame="_blank" w:history="1">
            <w:r w:rsidRPr="00AE44E8">
              <w:rPr>
                <w:rStyle w:val="Hypertextovodkaz"/>
                <w:noProof/>
                <w:szCs w:val="24"/>
              </w:rPr>
              <w:t>https://www.typescriptlang.org/docs/</w:t>
            </w:r>
          </w:hyperlink>
        </w:p>
        <w:p w14:paraId="588D60A6" w14:textId="66A012F1" w:rsidR="004C7F1E" w:rsidRDefault="004C7F1E" w:rsidP="004C7F1E">
          <w:pPr>
            <w:pStyle w:val="Bibliografie"/>
            <w:rPr>
              <w:noProof/>
              <w:szCs w:val="24"/>
            </w:rPr>
          </w:pPr>
        </w:p>
        <w:p w14:paraId="42C19DAA" w14:textId="77777777" w:rsidR="00440DE5" w:rsidRDefault="00440DE5" w:rsidP="00B855DB">
          <w:pPr>
            <w:ind w:firstLine="0"/>
            <w:sectPr w:rsidR="00440DE5" w:rsidSect="0082261A">
              <w:footerReference w:type="even" r:id="rId24"/>
              <w:footerReference w:type="default" r:id="rId25"/>
              <w:type w:val="oddPage"/>
              <w:pgSz w:w="11906" w:h="16838"/>
              <w:pgMar w:top="1417" w:right="1417" w:bottom="1417" w:left="1417" w:header="708" w:footer="708" w:gutter="0"/>
              <w:pgNumType w:start="1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28016D1F" w14:textId="491DD61F" w:rsidR="001E67F6" w:rsidRPr="00F846B4" w:rsidRDefault="001E67F6" w:rsidP="00B855DB">
      <w:pPr>
        <w:ind w:firstLine="0"/>
      </w:pPr>
    </w:p>
    <w:sectPr w:rsidR="001E67F6" w:rsidRPr="00F846B4" w:rsidSect="00440DE5">
      <w:pgSz w:w="11906" w:h="16838"/>
      <w:pgMar w:top="1417" w:right="1417" w:bottom="1417" w:left="1417" w:header="708" w:footer="708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33FED3" w14:textId="77777777" w:rsidR="00834789" w:rsidRDefault="00834789" w:rsidP="00A758D8">
      <w:pPr>
        <w:spacing w:line="240" w:lineRule="auto"/>
      </w:pPr>
      <w:r>
        <w:separator/>
      </w:r>
    </w:p>
  </w:endnote>
  <w:endnote w:type="continuationSeparator" w:id="0">
    <w:p w14:paraId="09C34135" w14:textId="77777777" w:rsidR="00834789" w:rsidRDefault="00834789" w:rsidP="00A758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0B7F922D-67BB-435D-8829-0804F2A3CBB5}"/>
    <w:embedBold r:id="rId2" w:fontKey="{5CA22727-21C5-42D8-8016-E911EE2BFC93}"/>
    <w:embedItalic r:id="rId3" w:fontKey="{19664124-8899-477F-85F7-CD79C8A4013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293D293A-55DA-441F-832E-8E53EDC3744B}"/>
    <w:embedItalic r:id="rId5" w:fontKey="{1F691106-8EC2-4D99-96E7-5FDD226BB82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A02DE114-D87B-4C79-823C-018099D5CCC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42945" w14:textId="77777777" w:rsidR="00566029" w:rsidRDefault="00566029">
    <w:pPr>
      <w:pStyle w:val="Zpat"/>
      <w:jc w:val="right"/>
    </w:pPr>
  </w:p>
  <w:p w14:paraId="624FF948" w14:textId="77777777" w:rsidR="00566029" w:rsidRDefault="00566029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852A4D" w14:textId="77777777" w:rsidR="00EA593D" w:rsidRDefault="00EA593D">
    <w:pPr>
      <w:pStyle w:val="Zpat"/>
      <w:jc w:val="right"/>
    </w:pPr>
  </w:p>
  <w:p w14:paraId="74B48644" w14:textId="77777777" w:rsidR="00EA593D" w:rsidRDefault="00EA593D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E5E806" w14:textId="77777777" w:rsidR="001D4A0E" w:rsidRDefault="001D4A0E">
    <w:pPr>
      <w:pStyle w:val="Zpat"/>
      <w:jc w:val="right"/>
    </w:pPr>
  </w:p>
  <w:p w14:paraId="2402F0A5" w14:textId="77777777" w:rsidR="001D4A0E" w:rsidRDefault="001D4A0E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ACC5F7" w14:textId="77777777" w:rsidR="0096726D" w:rsidRDefault="0096726D">
    <w:pPr>
      <w:pStyle w:val="Zpa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07810488"/>
      <w:docPartObj>
        <w:docPartGallery w:val="Page Numbers (Bottom of Page)"/>
        <w:docPartUnique/>
      </w:docPartObj>
    </w:sdtPr>
    <w:sdtEndPr/>
    <w:sdtContent>
      <w:p w14:paraId="5409617E" w14:textId="77777777" w:rsidR="0096726D" w:rsidRDefault="0096726D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p>
    </w:sdtContent>
  </w:sdt>
  <w:p w14:paraId="06EE0D85" w14:textId="77777777" w:rsidR="0096726D" w:rsidRDefault="0096726D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AA2573" w14:textId="77777777" w:rsidR="00834789" w:rsidRDefault="00834789" w:rsidP="00A758D8">
      <w:pPr>
        <w:spacing w:line="240" w:lineRule="auto"/>
      </w:pPr>
      <w:r>
        <w:separator/>
      </w:r>
    </w:p>
  </w:footnote>
  <w:footnote w:type="continuationSeparator" w:id="0">
    <w:p w14:paraId="21C85EBC" w14:textId="77777777" w:rsidR="00834789" w:rsidRDefault="00834789" w:rsidP="00A758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997E5" w14:textId="77777777" w:rsidR="00473CE3" w:rsidRPr="007F2376" w:rsidRDefault="00473CE3" w:rsidP="007F2376">
    <w:pPr>
      <w:pStyle w:val="Zhlav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alias w:val="Název"/>
      <w:tag w:val=""/>
      <w:id w:val="-322276524"/>
      <w:placeholder>
        <w:docPart w:val="863A1C70CAC4431BBC5FE083FCF4A200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9E805CB" w14:textId="77C654CC" w:rsidR="00A758D8" w:rsidRPr="00A758D8" w:rsidRDefault="00DE6213" w:rsidP="00A758D8">
        <w:pPr>
          <w:pStyle w:val="Zhlav"/>
        </w:pPr>
        <w:r>
          <w:t>EDM web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CFAC6E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05483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9EEDA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12E837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9EEF088"/>
    <w:lvl w:ilvl="0">
      <w:start w:val="1"/>
      <w:numFmt w:val="bullet"/>
      <w:pStyle w:val="Se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EF24630"/>
    <w:lvl w:ilvl="0">
      <w:start w:val="1"/>
      <w:numFmt w:val="bullet"/>
      <w:pStyle w:val="Se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87AFDAE"/>
    <w:lvl w:ilvl="0">
      <w:start w:val="1"/>
      <w:numFmt w:val="bullet"/>
      <w:pStyle w:val="Se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EB0F93C"/>
    <w:lvl w:ilvl="0">
      <w:start w:val="1"/>
      <w:numFmt w:val="bullet"/>
      <w:pStyle w:val="Se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85C4A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B80A50"/>
    <w:lvl w:ilvl="0">
      <w:start w:val="1"/>
      <w:numFmt w:val="bullet"/>
      <w:pStyle w:val="Se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CC4F67"/>
    <w:multiLevelType w:val="multilevel"/>
    <w:tmpl w:val="CD0CF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20303B"/>
    <w:multiLevelType w:val="multilevel"/>
    <w:tmpl w:val="324CDC66"/>
    <w:lvl w:ilvl="0">
      <w:start w:val="1"/>
      <w:numFmt w:val="bullet"/>
      <w:lvlText w:val="–"/>
      <w:lvlJc w:val="left"/>
      <w:pPr>
        <w:tabs>
          <w:tab w:val="num" w:pos="851"/>
        </w:tabs>
        <w:ind w:left="851" w:hanging="426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276"/>
        </w:tabs>
        <w:ind w:left="1276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701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1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1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1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1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1" w:hanging="425"/>
      </w:pPr>
      <w:rPr>
        <w:rFonts w:hint="default"/>
      </w:rPr>
    </w:lvl>
  </w:abstractNum>
  <w:abstractNum w:abstractNumId="12" w15:restartNumberingAfterBreak="0">
    <w:nsid w:val="136003BA"/>
    <w:multiLevelType w:val="multilevel"/>
    <w:tmpl w:val="DDF8FF7E"/>
    <w:lvl w:ilvl="0">
      <w:start w:val="1"/>
      <w:numFmt w:val="upperLetter"/>
      <w:pStyle w:val="Nadpisplohy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21EB5E40"/>
    <w:multiLevelType w:val="multilevel"/>
    <w:tmpl w:val="78EED2E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hanging="851"/>
      </w:pPr>
      <w:rPr>
        <w:rFonts w:hint="default"/>
      </w:rPr>
    </w:lvl>
  </w:abstractNum>
  <w:abstractNum w:abstractNumId="14" w15:restartNumberingAfterBreak="0">
    <w:nsid w:val="2E6B075E"/>
    <w:multiLevelType w:val="multilevel"/>
    <w:tmpl w:val="9AA2C062"/>
    <w:numStyleLink w:val="Seznamslovan"/>
  </w:abstractNum>
  <w:abstractNum w:abstractNumId="15" w15:restartNumberingAfterBreak="0">
    <w:nsid w:val="2EA65A19"/>
    <w:multiLevelType w:val="multilevel"/>
    <w:tmpl w:val="9AA2C062"/>
    <w:styleLink w:val="Seznamslovan"/>
    <w:lvl w:ilvl="0">
      <w:start w:val="1"/>
      <w:numFmt w:val="decimal"/>
      <w:lvlText w:val="%1."/>
      <w:lvlJc w:val="left"/>
      <w:pPr>
        <w:ind w:left="1276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01" w:hanging="42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52" w:hanging="42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977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2977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18144"/>
        </w:tabs>
        <w:ind w:left="2977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77" w:hanging="425"/>
      </w:pPr>
      <w:rPr>
        <w:rFonts w:hint="default"/>
      </w:rPr>
    </w:lvl>
  </w:abstractNum>
  <w:abstractNum w:abstractNumId="16" w15:restartNumberingAfterBreak="0">
    <w:nsid w:val="3022458A"/>
    <w:multiLevelType w:val="multilevel"/>
    <w:tmpl w:val="9AA2C062"/>
    <w:numStyleLink w:val="Seznamslovan"/>
  </w:abstractNum>
  <w:abstractNum w:abstractNumId="17" w15:restartNumberingAfterBreak="0">
    <w:nsid w:val="324B3632"/>
    <w:multiLevelType w:val="multilevel"/>
    <w:tmpl w:val="9AA2C062"/>
    <w:numStyleLink w:val="Seznamslovan"/>
  </w:abstractNum>
  <w:abstractNum w:abstractNumId="18" w15:restartNumberingAfterBreak="0">
    <w:nsid w:val="32E0663F"/>
    <w:multiLevelType w:val="multilevel"/>
    <w:tmpl w:val="FB88413A"/>
    <w:styleLink w:val="slovnnadpis"/>
    <w:lvl w:ilvl="0">
      <w:start w:val="1"/>
      <w:numFmt w:val="decimal"/>
      <w:pStyle w:val="Nadpis1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none"/>
      <w:pStyle w:val="Nadpis5"/>
      <w:lvlText w:val=""/>
      <w:lvlJc w:val="left"/>
      <w:pPr>
        <w:ind w:left="851" w:hanging="851"/>
      </w:pPr>
      <w:rPr>
        <w:rFonts w:hint="default"/>
      </w:rPr>
    </w:lvl>
    <w:lvl w:ilvl="5">
      <w:start w:val="1"/>
      <w:numFmt w:val="none"/>
      <w:pStyle w:val="Nadpis6"/>
      <w:lvlText w:val=""/>
      <w:lvlJc w:val="left"/>
      <w:pPr>
        <w:ind w:left="851" w:hanging="851"/>
      </w:pPr>
      <w:rPr>
        <w:rFonts w:hint="default"/>
      </w:rPr>
    </w:lvl>
    <w:lvl w:ilvl="6">
      <w:start w:val="1"/>
      <w:numFmt w:val="none"/>
      <w:pStyle w:val="Nadpis7"/>
      <w:lvlText w:val=""/>
      <w:lvlJc w:val="left"/>
      <w:pPr>
        <w:ind w:left="851" w:hanging="851"/>
      </w:pPr>
      <w:rPr>
        <w:rFonts w:hint="default"/>
      </w:rPr>
    </w:lvl>
    <w:lvl w:ilvl="7">
      <w:start w:val="1"/>
      <w:numFmt w:val="none"/>
      <w:pStyle w:val="Nadpis8"/>
      <w:lvlText w:val=""/>
      <w:lvlJc w:val="left"/>
      <w:pPr>
        <w:ind w:left="851" w:hanging="851"/>
      </w:pPr>
      <w:rPr>
        <w:rFonts w:hint="default"/>
      </w:rPr>
    </w:lvl>
    <w:lvl w:ilvl="8">
      <w:start w:val="1"/>
      <w:numFmt w:val="none"/>
      <w:pStyle w:val="Nadpis9"/>
      <w:lvlText w:val=""/>
      <w:lvlJc w:val="left"/>
      <w:pPr>
        <w:ind w:left="851" w:hanging="851"/>
      </w:pPr>
      <w:rPr>
        <w:rFonts w:hint="default"/>
      </w:rPr>
    </w:lvl>
  </w:abstractNum>
  <w:abstractNum w:abstractNumId="19" w15:restartNumberingAfterBreak="0">
    <w:nsid w:val="33951856"/>
    <w:multiLevelType w:val="multilevel"/>
    <w:tmpl w:val="3DE8382A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0" w15:restartNumberingAfterBreak="0">
    <w:nsid w:val="38276116"/>
    <w:multiLevelType w:val="multilevel"/>
    <w:tmpl w:val="3DE8382A"/>
    <w:numStyleLink w:val="Seznamodrkov"/>
  </w:abstractNum>
  <w:abstractNum w:abstractNumId="21" w15:restartNumberingAfterBreak="0">
    <w:nsid w:val="38A71620"/>
    <w:multiLevelType w:val="multilevel"/>
    <w:tmpl w:val="1E421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267369"/>
    <w:multiLevelType w:val="multilevel"/>
    <w:tmpl w:val="BD52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374B49"/>
    <w:multiLevelType w:val="multilevel"/>
    <w:tmpl w:val="FDECF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8F015C"/>
    <w:multiLevelType w:val="multilevel"/>
    <w:tmpl w:val="3DE8382A"/>
    <w:styleLink w:val="Seznamodrkov"/>
    <w:lvl w:ilvl="0">
      <w:start w:val="1"/>
      <w:numFmt w:val="bullet"/>
      <w:lvlText w:val="–"/>
      <w:lvlJc w:val="left"/>
      <w:pPr>
        <w:tabs>
          <w:tab w:val="num" w:pos="1276"/>
        </w:tabs>
        <w:ind w:left="1276" w:hanging="425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425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2126"/>
        </w:tabs>
        <w:ind w:left="2126" w:hanging="425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2126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26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2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12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126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126" w:hanging="425"/>
      </w:pPr>
      <w:rPr>
        <w:rFonts w:hint="default"/>
      </w:rPr>
    </w:lvl>
  </w:abstractNum>
  <w:abstractNum w:abstractNumId="25" w15:restartNumberingAfterBreak="0">
    <w:nsid w:val="42520F69"/>
    <w:multiLevelType w:val="multilevel"/>
    <w:tmpl w:val="FB88413A"/>
    <w:numStyleLink w:val="slovnnadpis"/>
  </w:abstractNum>
  <w:abstractNum w:abstractNumId="26" w15:restartNumberingAfterBreak="0">
    <w:nsid w:val="46894B9C"/>
    <w:multiLevelType w:val="multilevel"/>
    <w:tmpl w:val="E2BE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F51110"/>
    <w:multiLevelType w:val="multilevel"/>
    <w:tmpl w:val="8CAAE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C83AE6"/>
    <w:multiLevelType w:val="multilevel"/>
    <w:tmpl w:val="3DE8382A"/>
    <w:numStyleLink w:val="Seznamodrkov"/>
  </w:abstractNum>
  <w:abstractNum w:abstractNumId="29" w15:restartNumberingAfterBreak="0">
    <w:nsid w:val="62762377"/>
    <w:multiLevelType w:val="multilevel"/>
    <w:tmpl w:val="6A409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3F7DD3"/>
    <w:multiLevelType w:val="multilevel"/>
    <w:tmpl w:val="917CD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245523">
    <w:abstractNumId w:val="12"/>
  </w:num>
  <w:num w:numId="2" w16cid:durableId="401222200">
    <w:abstractNumId w:val="18"/>
  </w:num>
  <w:num w:numId="3" w16cid:durableId="15378183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95793777">
    <w:abstractNumId w:val="15"/>
  </w:num>
  <w:num w:numId="5" w16cid:durableId="1325204356">
    <w:abstractNumId w:val="9"/>
  </w:num>
  <w:num w:numId="6" w16cid:durableId="71053037">
    <w:abstractNumId w:val="7"/>
  </w:num>
  <w:num w:numId="7" w16cid:durableId="1293824745">
    <w:abstractNumId w:val="6"/>
  </w:num>
  <w:num w:numId="8" w16cid:durableId="1185242950">
    <w:abstractNumId w:val="5"/>
  </w:num>
  <w:num w:numId="9" w16cid:durableId="1606032260">
    <w:abstractNumId w:val="4"/>
  </w:num>
  <w:num w:numId="10" w16cid:durableId="303580500">
    <w:abstractNumId w:val="24"/>
  </w:num>
  <w:num w:numId="11" w16cid:durableId="2117407843">
    <w:abstractNumId w:val="28"/>
  </w:num>
  <w:num w:numId="12" w16cid:durableId="211313003">
    <w:abstractNumId w:val="14"/>
  </w:num>
  <w:num w:numId="13" w16cid:durableId="1847402926">
    <w:abstractNumId w:val="13"/>
  </w:num>
  <w:num w:numId="14" w16cid:durableId="1219853395">
    <w:abstractNumId w:val="11"/>
  </w:num>
  <w:num w:numId="15" w16cid:durableId="1597903488">
    <w:abstractNumId w:val="17"/>
  </w:num>
  <w:num w:numId="16" w16cid:durableId="196161307">
    <w:abstractNumId w:val="8"/>
  </w:num>
  <w:num w:numId="17" w16cid:durableId="1108887257">
    <w:abstractNumId w:val="3"/>
  </w:num>
  <w:num w:numId="18" w16cid:durableId="168757894">
    <w:abstractNumId w:val="2"/>
  </w:num>
  <w:num w:numId="19" w16cid:durableId="1675497150">
    <w:abstractNumId w:val="1"/>
  </w:num>
  <w:num w:numId="20" w16cid:durableId="2074350334">
    <w:abstractNumId w:val="0"/>
  </w:num>
  <w:num w:numId="21" w16cid:durableId="1971130226">
    <w:abstractNumId w:val="25"/>
  </w:num>
  <w:num w:numId="22" w16cid:durableId="931822061">
    <w:abstractNumId w:val="16"/>
  </w:num>
  <w:num w:numId="23" w16cid:durableId="940800493">
    <w:abstractNumId w:val="20"/>
  </w:num>
  <w:num w:numId="24" w16cid:durableId="166556846">
    <w:abstractNumId w:val="19"/>
  </w:num>
  <w:num w:numId="25" w16cid:durableId="1876960432">
    <w:abstractNumId w:val="23"/>
  </w:num>
  <w:num w:numId="26" w16cid:durableId="261113076">
    <w:abstractNumId w:val="10"/>
  </w:num>
  <w:num w:numId="27" w16cid:durableId="1759013447">
    <w:abstractNumId w:val="27"/>
  </w:num>
  <w:num w:numId="28" w16cid:durableId="1921022801">
    <w:abstractNumId w:val="26"/>
  </w:num>
  <w:num w:numId="29" w16cid:durableId="733163250">
    <w:abstractNumId w:val="29"/>
  </w:num>
  <w:num w:numId="30" w16cid:durableId="1769042398">
    <w:abstractNumId w:val="22"/>
  </w:num>
  <w:num w:numId="31" w16cid:durableId="870647831">
    <w:abstractNumId w:val="30"/>
  </w:num>
  <w:num w:numId="32" w16cid:durableId="2064064416">
    <w:abstractNumId w:val="2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attachedTemplate r:id="rId1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789"/>
    <w:rsid w:val="000316FC"/>
    <w:rsid w:val="00045A93"/>
    <w:rsid w:val="000725F0"/>
    <w:rsid w:val="000C4596"/>
    <w:rsid w:val="000E3A34"/>
    <w:rsid w:val="000F34C4"/>
    <w:rsid w:val="00125C3B"/>
    <w:rsid w:val="0013391F"/>
    <w:rsid w:val="00140B8C"/>
    <w:rsid w:val="00180E64"/>
    <w:rsid w:val="001860A3"/>
    <w:rsid w:val="00187626"/>
    <w:rsid w:val="001A0C0C"/>
    <w:rsid w:val="001B1C36"/>
    <w:rsid w:val="001D4A0E"/>
    <w:rsid w:val="001E0C27"/>
    <w:rsid w:val="001E4E84"/>
    <w:rsid w:val="001E67F6"/>
    <w:rsid w:val="002116CB"/>
    <w:rsid w:val="00224845"/>
    <w:rsid w:val="0023432B"/>
    <w:rsid w:val="00236BCF"/>
    <w:rsid w:val="00237F81"/>
    <w:rsid w:val="002570DC"/>
    <w:rsid w:val="0025770B"/>
    <w:rsid w:val="002901A1"/>
    <w:rsid w:val="00297D33"/>
    <w:rsid w:val="00327C8F"/>
    <w:rsid w:val="003368F0"/>
    <w:rsid w:val="00341B93"/>
    <w:rsid w:val="00343D2F"/>
    <w:rsid w:val="0037689A"/>
    <w:rsid w:val="0038706C"/>
    <w:rsid w:val="00393D3F"/>
    <w:rsid w:val="00394D8A"/>
    <w:rsid w:val="003C161E"/>
    <w:rsid w:val="003F6398"/>
    <w:rsid w:val="00407273"/>
    <w:rsid w:val="00440DE5"/>
    <w:rsid w:val="00445556"/>
    <w:rsid w:val="00473CE3"/>
    <w:rsid w:val="00475789"/>
    <w:rsid w:val="004802B1"/>
    <w:rsid w:val="004B5A5B"/>
    <w:rsid w:val="004C7F1E"/>
    <w:rsid w:val="00510C29"/>
    <w:rsid w:val="005415E3"/>
    <w:rsid w:val="005511A6"/>
    <w:rsid w:val="00566029"/>
    <w:rsid w:val="00584945"/>
    <w:rsid w:val="00595094"/>
    <w:rsid w:val="005A07ED"/>
    <w:rsid w:val="005B54DB"/>
    <w:rsid w:val="005B73E5"/>
    <w:rsid w:val="00607832"/>
    <w:rsid w:val="00626A22"/>
    <w:rsid w:val="0066661D"/>
    <w:rsid w:val="006803EF"/>
    <w:rsid w:val="0068064C"/>
    <w:rsid w:val="0068775B"/>
    <w:rsid w:val="006A2F4B"/>
    <w:rsid w:val="006A47B7"/>
    <w:rsid w:val="006B1EAF"/>
    <w:rsid w:val="006F3E2A"/>
    <w:rsid w:val="006F508F"/>
    <w:rsid w:val="007A604D"/>
    <w:rsid w:val="007E0947"/>
    <w:rsid w:val="007F2376"/>
    <w:rsid w:val="007F4DD7"/>
    <w:rsid w:val="008157A9"/>
    <w:rsid w:val="0082261A"/>
    <w:rsid w:val="008237A8"/>
    <w:rsid w:val="008262AE"/>
    <w:rsid w:val="00834789"/>
    <w:rsid w:val="0084601F"/>
    <w:rsid w:val="00860B28"/>
    <w:rsid w:val="00882BB5"/>
    <w:rsid w:val="00892040"/>
    <w:rsid w:val="008948C8"/>
    <w:rsid w:val="008A4B35"/>
    <w:rsid w:val="008B142A"/>
    <w:rsid w:val="008E6F4D"/>
    <w:rsid w:val="0096726D"/>
    <w:rsid w:val="00993912"/>
    <w:rsid w:val="00A0287D"/>
    <w:rsid w:val="00A12AE8"/>
    <w:rsid w:val="00A4541B"/>
    <w:rsid w:val="00A47744"/>
    <w:rsid w:val="00A52448"/>
    <w:rsid w:val="00A56E9C"/>
    <w:rsid w:val="00A651FD"/>
    <w:rsid w:val="00A70B3D"/>
    <w:rsid w:val="00A758D8"/>
    <w:rsid w:val="00A80B15"/>
    <w:rsid w:val="00A852EC"/>
    <w:rsid w:val="00A9204A"/>
    <w:rsid w:val="00A920A4"/>
    <w:rsid w:val="00AE44E8"/>
    <w:rsid w:val="00B011F2"/>
    <w:rsid w:val="00B03F54"/>
    <w:rsid w:val="00B06BFF"/>
    <w:rsid w:val="00B27AB0"/>
    <w:rsid w:val="00B4604C"/>
    <w:rsid w:val="00B80D5E"/>
    <w:rsid w:val="00B855DB"/>
    <w:rsid w:val="00BA365E"/>
    <w:rsid w:val="00BD6391"/>
    <w:rsid w:val="00BE56D5"/>
    <w:rsid w:val="00C710A3"/>
    <w:rsid w:val="00C72271"/>
    <w:rsid w:val="00C81B13"/>
    <w:rsid w:val="00CA404C"/>
    <w:rsid w:val="00CC5042"/>
    <w:rsid w:val="00D06100"/>
    <w:rsid w:val="00D072C6"/>
    <w:rsid w:val="00D213D1"/>
    <w:rsid w:val="00D30F23"/>
    <w:rsid w:val="00D42BD8"/>
    <w:rsid w:val="00D4315D"/>
    <w:rsid w:val="00D75D8C"/>
    <w:rsid w:val="00DB5D73"/>
    <w:rsid w:val="00DB614E"/>
    <w:rsid w:val="00DD4B6F"/>
    <w:rsid w:val="00DE5410"/>
    <w:rsid w:val="00DE6213"/>
    <w:rsid w:val="00E01630"/>
    <w:rsid w:val="00E86127"/>
    <w:rsid w:val="00EA593D"/>
    <w:rsid w:val="00EC370A"/>
    <w:rsid w:val="00ED2B8E"/>
    <w:rsid w:val="00F11CD7"/>
    <w:rsid w:val="00F17E61"/>
    <w:rsid w:val="00F42827"/>
    <w:rsid w:val="00F42F40"/>
    <w:rsid w:val="00F64EB4"/>
    <w:rsid w:val="00F8211B"/>
    <w:rsid w:val="00F846B4"/>
    <w:rsid w:val="00F96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65AB8D"/>
  <w15:chartTrackingRefBased/>
  <w15:docId w15:val="{F40C0448-3762-41DF-B1BF-8BCD72A9A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C7F1E"/>
    <w:pPr>
      <w:spacing w:after="0" w:line="300" w:lineRule="auto"/>
      <w:ind w:firstLine="567"/>
      <w:jc w:val="both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4C7F1E"/>
    <w:pPr>
      <w:keepNext/>
      <w:keepLines/>
      <w:pageBreakBefore/>
      <w:numPr>
        <w:numId w:val="21"/>
      </w:numPr>
      <w:spacing w:before="240" w:after="120" w:line="360" w:lineRule="auto"/>
      <w:jc w:val="left"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4C7F1E"/>
    <w:pPr>
      <w:keepNext/>
      <w:keepLines/>
      <w:numPr>
        <w:ilvl w:val="1"/>
        <w:numId w:val="21"/>
      </w:numPr>
      <w:spacing w:before="240" w:after="120" w:line="360" w:lineRule="auto"/>
      <w:jc w:val="left"/>
      <w:outlineLvl w:val="1"/>
    </w:pPr>
    <w:rPr>
      <w:rFonts w:asciiTheme="majorHAnsi" w:eastAsiaTheme="majorEastAsia" w:hAnsiTheme="majorHAnsi" w:cstheme="majorBidi"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96D91"/>
    <w:pPr>
      <w:keepNext/>
      <w:keepLines/>
      <w:numPr>
        <w:ilvl w:val="2"/>
        <w:numId w:val="21"/>
      </w:numPr>
      <w:spacing w:before="240" w:after="120" w:line="360" w:lineRule="auto"/>
      <w:jc w:val="left"/>
      <w:outlineLvl w:val="2"/>
    </w:pPr>
    <w:rPr>
      <w:rFonts w:asciiTheme="majorHAnsi" w:eastAsiaTheme="majorEastAsia" w:hAnsiTheme="majorHAnsi" w:cstheme="majorBidi"/>
      <w:sz w:val="32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96D91"/>
    <w:pPr>
      <w:keepNext/>
      <w:keepLines/>
      <w:numPr>
        <w:ilvl w:val="3"/>
        <w:numId w:val="21"/>
      </w:numPr>
      <w:spacing w:before="240" w:after="120" w:line="360" w:lineRule="auto"/>
      <w:jc w:val="left"/>
      <w:outlineLvl w:val="3"/>
    </w:pPr>
    <w:rPr>
      <w:rFonts w:asciiTheme="majorHAnsi" w:eastAsiaTheme="majorEastAsia" w:hAnsiTheme="majorHAnsi" w:cstheme="majorBidi"/>
      <w:iCs/>
      <w:sz w:val="28"/>
    </w:rPr>
  </w:style>
  <w:style w:type="paragraph" w:styleId="Nadpis5">
    <w:name w:val="heading 5"/>
    <w:basedOn w:val="Sta"/>
    <w:next w:val="Normln"/>
    <w:link w:val="Nadpis5Char"/>
    <w:uiPriority w:val="9"/>
    <w:unhideWhenUsed/>
    <w:qFormat/>
    <w:rsid w:val="00F96D91"/>
    <w:pPr>
      <w:keepNext/>
      <w:keepLines/>
      <w:numPr>
        <w:ilvl w:val="4"/>
        <w:numId w:val="21"/>
      </w:numPr>
      <w:spacing w:before="240" w:after="120" w:line="360" w:lineRule="auto"/>
      <w:jc w:val="left"/>
      <w:outlineLvl w:val="4"/>
    </w:pPr>
    <w:rPr>
      <w:rFonts w:asciiTheme="majorHAnsi" w:eastAsiaTheme="majorEastAsia" w:hAnsiTheme="majorHAnsi" w:cstheme="majorBidi"/>
      <w:color w:val="auto"/>
      <w:sz w:val="28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F96D91"/>
    <w:pPr>
      <w:keepNext/>
      <w:keepLines/>
      <w:numPr>
        <w:ilvl w:val="5"/>
        <w:numId w:val="21"/>
      </w:numPr>
      <w:spacing w:before="4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A651FD"/>
    <w:pPr>
      <w:keepNext/>
      <w:keepLines/>
      <w:numPr>
        <w:ilvl w:val="6"/>
        <w:numId w:val="2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A651FD"/>
    <w:pPr>
      <w:keepNext/>
      <w:keepLines/>
      <w:numPr>
        <w:ilvl w:val="7"/>
        <w:numId w:val="2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651FD"/>
    <w:pPr>
      <w:keepNext/>
      <w:keepLines/>
      <w:numPr>
        <w:ilvl w:val="8"/>
        <w:numId w:val="2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Neslovannadpis">
    <w:name w:val="Nečíslovaný nadpis"/>
    <w:basedOn w:val="Nadpis1"/>
    <w:next w:val="Sta"/>
    <w:qFormat/>
    <w:rsid w:val="00440DE5"/>
    <w:pPr>
      <w:numPr>
        <w:numId w:val="0"/>
      </w:numPr>
    </w:pPr>
  </w:style>
  <w:style w:type="paragraph" w:customStyle="1" w:styleId="Nezaazovannadpis">
    <w:name w:val="Nezařazovaný nadpis"/>
    <w:basedOn w:val="Nadpis1"/>
    <w:next w:val="Sta"/>
    <w:qFormat/>
    <w:rsid w:val="004C7F1E"/>
    <w:pPr>
      <w:pageBreakBefore w:val="0"/>
      <w:numPr>
        <w:numId w:val="0"/>
      </w:numPr>
      <w:spacing w:after="0"/>
      <w:outlineLvl w:val="9"/>
    </w:pPr>
  </w:style>
  <w:style w:type="character" w:customStyle="1" w:styleId="Nadpis1Char">
    <w:name w:val="Nadpis 1 Char"/>
    <w:basedOn w:val="Standardnpsmoodstavce"/>
    <w:link w:val="Nadpis1"/>
    <w:uiPriority w:val="9"/>
    <w:rsid w:val="004C7F1E"/>
    <w:rPr>
      <w:rFonts w:asciiTheme="majorHAnsi" w:eastAsiaTheme="majorEastAsia" w:hAnsiTheme="majorHAnsi" w:cstheme="majorBidi"/>
      <w:sz w:val="40"/>
      <w:szCs w:val="32"/>
    </w:rPr>
  </w:style>
  <w:style w:type="paragraph" w:customStyle="1" w:styleId="Sta">
    <w:name w:val="Stať"/>
    <w:basedOn w:val="Normln"/>
    <w:qFormat/>
    <w:rsid w:val="00A651FD"/>
    <w:rPr>
      <w:rFonts w:eastAsia="Times New Roman" w:cs="Arial"/>
      <w:color w:val="000000"/>
      <w:szCs w:val="20"/>
      <w:lang w:eastAsia="cs-CZ"/>
    </w:rPr>
  </w:style>
  <w:style w:type="paragraph" w:customStyle="1" w:styleId="Podpisovdek">
    <w:name w:val="Podpisový řádek"/>
    <w:basedOn w:val="Normln"/>
    <w:rsid w:val="00394D8A"/>
    <w:pPr>
      <w:tabs>
        <w:tab w:val="left" w:pos="5103"/>
        <w:tab w:val="left" w:leader="dot" w:pos="7938"/>
      </w:tabs>
      <w:spacing w:before="360" w:line="240" w:lineRule="auto"/>
      <w:ind w:firstLine="0"/>
      <w:jc w:val="left"/>
    </w:pPr>
    <w:rPr>
      <w:rFonts w:ascii="Cambria" w:eastAsia="Times New Roman" w:hAnsi="Cambria" w:cs="Times New Roman"/>
      <w:szCs w:val="20"/>
      <w:lang w:eastAsia="cs-CZ"/>
    </w:rPr>
  </w:style>
  <w:style w:type="paragraph" w:customStyle="1" w:styleId="Jmnopodpodpisovmdkem">
    <w:name w:val="Jméno pod podpisovým řádkem"/>
    <w:basedOn w:val="Normln"/>
    <w:next w:val="Normln"/>
    <w:qFormat/>
    <w:rsid w:val="00394D8A"/>
    <w:pPr>
      <w:tabs>
        <w:tab w:val="center" w:pos="6521"/>
      </w:tabs>
      <w:spacing w:after="120" w:line="240" w:lineRule="auto"/>
      <w:ind w:firstLine="0"/>
      <w:jc w:val="left"/>
    </w:pPr>
    <w:rPr>
      <w:rFonts w:eastAsia="Times New Roman" w:cs="Times New Roman"/>
      <w:bCs/>
      <w:szCs w:val="24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7F2376"/>
    <w:pPr>
      <w:pBdr>
        <w:bottom w:val="single" w:sz="4" w:space="1" w:color="auto"/>
      </w:pBdr>
      <w:tabs>
        <w:tab w:val="center" w:pos="4536"/>
        <w:tab w:val="right" w:pos="9072"/>
      </w:tabs>
      <w:spacing w:line="240" w:lineRule="auto"/>
      <w:ind w:firstLine="0"/>
      <w:jc w:val="right"/>
    </w:pPr>
    <w:rPr>
      <w:rFonts w:asciiTheme="majorHAnsi" w:hAnsiTheme="majorHAnsi"/>
      <w:sz w:val="22"/>
    </w:rPr>
  </w:style>
  <w:style w:type="character" w:customStyle="1" w:styleId="ZhlavChar">
    <w:name w:val="Záhlaví Char"/>
    <w:basedOn w:val="Standardnpsmoodstavce"/>
    <w:link w:val="Zhlav"/>
    <w:uiPriority w:val="99"/>
    <w:rsid w:val="007F2376"/>
    <w:rPr>
      <w:rFonts w:asciiTheme="majorHAnsi" w:hAnsiTheme="majorHAnsi"/>
    </w:rPr>
  </w:style>
  <w:style w:type="paragraph" w:styleId="Zpat">
    <w:name w:val="footer"/>
    <w:basedOn w:val="Normln"/>
    <w:link w:val="ZpatChar"/>
    <w:uiPriority w:val="99"/>
    <w:unhideWhenUsed/>
    <w:rsid w:val="00A758D8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A758D8"/>
  </w:style>
  <w:style w:type="character" w:styleId="Zstupntext">
    <w:name w:val="Placeholder Text"/>
    <w:basedOn w:val="Standardnpsmoodstavce"/>
    <w:uiPriority w:val="99"/>
    <w:semiHidden/>
    <w:rsid w:val="00A758D8"/>
    <w:rPr>
      <w:color w:val="808080"/>
    </w:rPr>
  </w:style>
  <w:style w:type="paragraph" w:styleId="Nadpisobsahu">
    <w:name w:val="TOC Heading"/>
    <w:basedOn w:val="Neslovannadpis"/>
    <w:next w:val="Normln"/>
    <w:uiPriority w:val="39"/>
    <w:unhideWhenUsed/>
    <w:qFormat/>
    <w:rsid w:val="00566029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394D8A"/>
    <w:pPr>
      <w:tabs>
        <w:tab w:val="right" w:leader="dot" w:pos="9072"/>
      </w:tabs>
      <w:spacing w:after="100" w:line="259" w:lineRule="auto"/>
      <w:ind w:firstLine="0"/>
      <w:jc w:val="left"/>
    </w:pPr>
  </w:style>
  <w:style w:type="character" w:styleId="Hypertextovodkaz">
    <w:name w:val="Hyperlink"/>
    <w:basedOn w:val="Standardnpsmoodstavce"/>
    <w:uiPriority w:val="99"/>
    <w:unhideWhenUsed/>
    <w:rsid w:val="00A758D8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4C7F1E"/>
    <w:rPr>
      <w:rFonts w:asciiTheme="majorHAnsi" w:eastAsiaTheme="majorEastAsia" w:hAnsiTheme="majorHAnsi" w:cstheme="majorBidi"/>
      <w:sz w:val="34"/>
      <w:szCs w:val="26"/>
    </w:rPr>
  </w:style>
  <w:style w:type="paragraph" w:styleId="Obsah4">
    <w:name w:val="toc 4"/>
    <w:basedOn w:val="Normln"/>
    <w:next w:val="Normln"/>
    <w:autoRedefine/>
    <w:uiPriority w:val="39"/>
    <w:semiHidden/>
    <w:unhideWhenUsed/>
    <w:rsid w:val="00394D8A"/>
    <w:pPr>
      <w:spacing w:after="100" w:line="259" w:lineRule="auto"/>
      <w:ind w:left="720" w:firstLine="0"/>
      <w:jc w:val="left"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394D8A"/>
    <w:pPr>
      <w:spacing w:line="240" w:lineRule="auto"/>
      <w:ind w:firstLine="0"/>
      <w:jc w:val="left"/>
    </w:pPr>
    <w:rPr>
      <w:rFonts w:ascii="Consolas" w:hAnsi="Consolas"/>
      <w:sz w:val="20"/>
      <w:szCs w:val="20"/>
    </w:rPr>
  </w:style>
  <w:style w:type="character" w:customStyle="1" w:styleId="Nadpis3Char">
    <w:name w:val="Nadpis 3 Char"/>
    <w:basedOn w:val="Standardnpsmoodstavce"/>
    <w:link w:val="Nadpis3"/>
    <w:uiPriority w:val="9"/>
    <w:rsid w:val="00F96D91"/>
    <w:rPr>
      <w:rFonts w:asciiTheme="majorHAnsi" w:eastAsiaTheme="majorEastAsia" w:hAnsiTheme="majorHAnsi" w:cstheme="majorBidi"/>
      <w:sz w:val="32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96D91"/>
    <w:rPr>
      <w:rFonts w:asciiTheme="majorHAnsi" w:eastAsiaTheme="majorEastAsia" w:hAnsiTheme="majorHAnsi" w:cstheme="majorBidi"/>
      <w:iCs/>
      <w:sz w:val="28"/>
    </w:rPr>
  </w:style>
  <w:style w:type="character" w:customStyle="1" w:styleId="Nadpis5Char">
    <w:name w:val="Nadpis 5 Char"/>
    <w:basedOn w:val="Standardnpsmoodstavce"/>
    <w:link w:val="Nadpis5"/>
    <w:uiPriority w:val="9"/>
    <w:rsid w:val="00F96D91"/>
    <w:rPr>
      <w:rFonts w:asciiTheme="majorHAnsi" w:eastAsiaTheme="majorEastAsia" w:hAnsiTheme="majorHAnsi" w:cstheme="majorBidi"/>
      <w:sz w:val="28"/>
      <w:szCs w:val="20"/>
      <w:lang w:eastAsia="cs-CZ"/>
    </w:rPr>
  </w:style>
  <w:style w:type="character" w:customStyle="1" w:styleId="Nadpis6Char">
    <w:name w:val="Nadpis 6 Char"/>
    <w:basedOn w:val="Standardnpsmoodstavce"/>
    <w:link w:val="Nadpis6"/>
    <w:uiPriority w:val="9"/>
    <w:rsid w:val="00F96D91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rsid w:val="0056602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rsid w:val="005660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5660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Obsah2">
    <w:name w:val="toc 2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styleId="Obsah3">
    <w:name w:val="toc 3"/>
    <w:basedOn w:val="Normln"/>
    <w:next w:val="Normln"/>
    <w:autoRedefine/>
    <w:uiPriority w:val="39"/>
    <w:unhideWhenUsed/>
    <w:rsid w:val="00860B28"/>
    <w:pPr>
      <w:tabs>
        <w:tab w:val="left" w:pos="720"/>
        <w:tab w:val="right" w:leader="dot" w:pos="9072"/>
      </w:tabs>
      <w:spacing w:after="100" w:line="259" w:lineRule="auto"/>
      <w:ind w:firstLine="0"/>
      <w:jc w:val="left"/>
    </w:pPr>
  </w:style>
  <w:style w:type="paragraph" w:customStyle="1" w:styleId="ObrzekvMP">
    <w:name w:val="Obrázek v MP"/>
    <w:basedOn w:val="Normln"/>
    <w:next w:val="Titulek"/>
    <w:qFormat/>
    <w:rsid w:val="00F96D91"/>
    <w:pPr>
      <w:ind w:firstLine="0"/>
      <w:jc w:val="center"/>
    </w:pPr>
  </w:style>
  <w:style w:type="paragraph" w:styleId="Titulek">
    <w:name w:val="caption"/>
    <w:basedOn w:val="Normln"/>
    <w:next w:val="Normln"/>
    <w:uiPriority w:val="35"/>
    <w:unhideWhenUsed/>
    <w:qFormat/>
    <w:rsid w:val="00F96D91"/>
    <w:pPr>
      <w:spacing w:after="200" w:line="240" w:lineRule="auto"/>
      <w:ind w:firstLine="0"/>
      <w:jc w:val="center"/>
    </w:pPr>
    <w:rPr>
      <w:i/>
      <w:iCs/>
      <w:sz w:val="18"/>
      <w:szCs w:val="18"/>
    </w:rPr>
  </w:style>
  <w:style w:type="paragraph" w:styleId="Odstavecseseznamem">
    <w:name w:val="List Paragraph"/>
    <w:basedOn w:val="Normln"/>
    <w:uiPriority w:val="34"/>
    <w:qFormat/>
    <w:rsid w:val="00F96D91"/>
    <w:pPr>
      <w:spacing w:after="120"/>
      <w:ind w:left="851" w:firstLine="0"/>
      <w:contextualSpacing/>
      <w:jc w:val="left"/>
    </w:pPr>
  </w:style>
  <w:style w:type="paragraph" w:customStyle="1" w:styleId="Citovanodstavec">
    <w:name w:val="Citovaný odstavec"/>
    <w:basedOn w:val="Normln"/>
    <w:qFormat/>
    <w:rsid w:val="00F96D91"/>
    <w:pPr>
      <w:keepLines/>
      <w:pBdr>
        <w:top w:val="single" w:sz="4" w:space="12" w:color="auto"/>
        <w:left w:val="single" w:sz="4" w:space="12" w:color="auto"/>
        <w:bottom w:val="single" w:sz="4" w:space="12" w:color="auto"/>
        <w:right w:val="single" w:sz="4" w:space="12" w:color="auto"/>
      </w:pBdr>
      <w:shd w:val="clear" w:color="auto" w:fill="E7E6E6" w:themeFill="background2"/>
      <w:spacing w:after="120" w:line="288" w:lineRule="auto"/>
      <w:ind w:left="567" w:right="567" w:firstLine="0"/>
    </w:pPr>
  </w:style>
  <w:style w:type="paragraph" w:customStyle="1" w:styleId="Zdrojovkd">
    <w:name w:val="Zdrojový kód"/>
    <w:basedOn w:val="Citovanodstavec"/>
    <w:qFormat/>
    <w:rsid w:val="001860A3"/>
    <w:pPr>
      <w:spacing w:before="120" w:line="240" w:lineRule="auto"/>
    </w:pPr>
    <w:rPr>
      <w:rFonts w:ascii="Consolas" w:hAnsi="Consolas"/>
    </w:rPr>
  </w:style>
  <w:style w:type="paragraph" w:styleId="Seznamobrzk">
    <w:name w:val="table of figures"/>
    <w:basedOn w:val="Normln"/>
    <w:next w:val="Normln"/>
    <w:uiPriority w:val="99"/>
    <w:unhideWhenUsed/>
    <w:rsid w:val="00394D8A"/>
    <w:pPr>
      <w:spacing w:line="259" w:lineRule="auto"/>
      <w:ind w:firstLine="0"/>
      <w:jc w:val="left"/>
    </w:pPr>
  </w:style>
  <w:style w:type="paragraph" w:styleId="Bibliografie">
    <w:name w:val="Bibliography"/>
    <w:basedOn w:val="Normln"/>
    <w:next w:val="Normln"/>
    <w:uiPriority w:val="37"/>
    <w:unhideWhenUsed/>
    <w:rsid w:val="00394D8A"/>
    <w:pPr>
      <w:ind w:left="709" w:hanging="709"/>
      <w:jc w:val="left"/>
    </w:pPr>
  </w:style>
  <w:style w:type="paragraph" w:customStyle="1" w:styleId="Nadpisplohy">
    <w:name w:val="Nadpis přílohy"/>
    <w:basedOn w:val="Nadpis1"/>
    <w:next w:val="Sta"/>
    <w:qFormat/>
    <w:rsid w:val="00394D8A"/>
    <w:pPr>
      <w:numPr>
        <w:numId w:val="1"/>
      </w:numPr>
      <w:ind w:left="0" w:firstLine="0"/>
    </w:pPr>
  </w:style>
  <w:style w:type="paragraph" w:customStyle="1" w:styleId="Pojem">
    <w:name w:val="Pojem"/>
    <w:basedOn w:val="Normln"/>
    <w:next w:val="Vysvtlenpojmu"/>
    <w:rsid w:val="00394D8A"/>
    <w:pPr>
      <w:keepNext/>
      <w:spacing w:before="240" w:line="259" w:lineRule="auto"/>
      <w:ind w:left="1701" w:hanging="1701"/>
      <w:jc w:val="left"/>
    </w:pPr>
    <w:rPr>
      <w:b/>
    </w:rPr>
  </w:style>
  <w:style w:type="paragraph" w:customStyle="1" w:styleId="Vysvtlenpojmu">
    <w:name w:val="Vysvětlení pojmu"/>
    <w:basedOn w:val="Normln"/>
    <w:next w:val="Pojem"/>
    <w:rsid w:val="00394D8A"/>
    <w:pPr>
      <w:ind w:left="567" w:firstLine="0"/>
      <w:jc w:val="left"/>
    </w:pPr>
  </w:style>
  <w:style w:type="numbering" w:customStyle="1" w:styleId="slovnnadpis">
    <w:name w:val="Číslování nadpisů"/>
    <w:uiPriority w:val="99"/>
    <w:rsid w:val="00F96D91"/>
    <w:pPr>
      <w:numPr>
        <w:numId w:val="2"/>
      </w:numPr>
    </w:pPr>
  </w:style>
  <w:style w:type="numbering" w:customStyle="1" w:styleId="Seznamslovan">
    <w:name w:val="Seznam číslovaný"/>
    <w:uiPriority w:val="99"/>
    <w:rsid w:val="003C161E"/>
    <w:pPr>
      <w:numPr>
        <w:numId w:val="4"/>
      </w:numPr>
    </w:pPr>
  </w:style>
  <w:style w:type="paragraph" w:styleId="Seznamsodrkami">
    <w:name w:val="List Bullet"/>
    <w:basedOn w:val="Normln"/>
    <w:uiPriority w:val="99"/>
    <w:unhideWhenUsed/>
    <w:rsid w:val="00F17E61"/>
    <w:pPr>
      <w:numPr>
        <w:numId w:val="5"/>
      </w:numPr>
      <w:tabs>
        <w:tab w:val="clear" w:pos="360"/>
        <w:tab w:val="left" w:pos="851"/>
      </w:tabs>
      <w:spacing w:after="120"/>
      <w:ind w:left="850" w:hanging="425"/>
      <w:contextualSpacing/>
    </w:pPr>
  </w:style>
  <w:style w:type="paragraph" w:styleId="Seznamsodrkami2">
    <w:name w:val="List Bullet 2"/>
    <w:basedOn w:val="Normln"/>
    <w:uiPriority w:val="99"/>
    <w:unhideWhenUsed/>
    <w:rsid w:val="00F17E61"/>
    <w:pPr>
      <w:numPr>
        <w:numId w:val="6"/>
      </w:numPr>
      <w:tabs>
        <w:tab w:val="clear" w:pos="643"/>
        <w:tab w:val="left" w:pos="1276"/>
      </w:tabs>
      <w:spacing w:after="120"/>
      <w:ind w:left="1276" w:hanging="425"/>
      <w:contextualSpacing/>
    </w:pPr>
  </w:style>
  <w:style w:type="paragraph" w:styleId="Seznamsodrkami3">
    <w:name w:val="List Bullet 3"/>
    <w:basedOn w:val="Normln"/>
    <w:uiPriority w:val="99"/>
    <w:unhideWhenUsed/>
    <w:rsid w:val="00F17E61"/>
    <w:pPr>
      <w:numPr>
        <w:numId w:val="7"/>
      </w:numPr>
      <w:tabs>
        <w:tab w:val="clear" w:pos="926"/>
        <w:tab w:val="left" w:pos="1701"/>
      </w:tabs>
      <w:spacing w:after="120"/>
      <w:ind w:left="1701" w:hanging="425"/>
      <w:contextualSpacing/>
    </w:pPr>
  </w:style>
  <w:style w:type="paragraph" w:styleId="Seznamsodrkami4">
    <w:name w:val="List Bullet 4"/>
    <w:basedOn w:val="Normln"/>
    <w:uiPriority w:val="99"/>
    <w:unhideWhenUsed/>
    <w:rsid w:val="00F17E61"/>
    <w:pPr>
      <w:numPr>
        <w:numId w:val="8"/>
      </w:numPr>
      <w:tabs>
        <w:tab w:val="clear" w:pos="1209"/>
        <w:tab w:val="left" w:pos="2126"/>
      </w:tabs>
      <w:ind w:left="2126" w:hanging="425"/>
      <w:contextualSpacing/>
    </w:pPr>
  </w:style>
  <w:style w:type="paragraph" w:styleId="Seznamsodrkami5">
    <w:name w:val="List Bullet 5"/>
    <w:basedOn w:val="Normln"/>
    <w:uiPriority w:val="99"/>
    <w:unhideWhenUsed/>
    <w:rsid w:val="00626A22"/>
    <w:pPr>
      <w:numPr>
        <w:numId w:val="9"/>
      </w:numPr>
      <w:tabs>
        <w:tab w:val="clear" w:pos="1492"/>
        <w:tab w:val="left" w:pos="2552"/>
      </w:tabs>
      <w:ind w:left="2551" w:hanging="425"/>
      <w:contextualSpacing/>
    </w:pPr>
  </w:style>
  <w:style w:type="numbering" w:customStyle="1" w:styleId="Seznamodrkov">
    <w:name w:val="Seznam odrážkový"/>
    <w:uiPriority w:val="99"/>
    <w:rsid w:val="003C161E"/>
    <w:pPr>
      <w:numPr>
        <w:numId w:val="10"/>
      </w:numPr>
    </w:pPr>
  </w:style>
  <w:style w:type="paragraph" w:styleId="Bezmezer">
    <w:name w:val="No Spacing"/>
    <w:uiPriority w:val="1"/>
    <w:rsid w:val="00A56E9C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rsid w:val="00A56E9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A56E9C"/>
    <w:rPr>
      <w:i/>
      <w:iCs/>
      <w:color w:val="404040" w:themeColor="text1" w:themeTint="BF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394D8A"/>
    <w:rPr>
      <w:rFonts w:ascii="Consolas" w:hAnsi="Consolas"/>
      <w:sz w:val="20"/>
      <w:szCs w:val="20"/>
    </w:rPr>
  </w:style>
  <w:style w:type="paragraph" w:customStyle="1" w:styleId="whitespace-normal">
    <w:name w:val="whitespace-normal"/>
    <w:basedOn w:val="Normln"/>
    <w:rsid w:val="007A604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  <w:style w:type="character" w:styleId="Siln">
    <w:name w:val="Strong"/>
    <w:basedOn w:val="Standardnpsmoodstavce"/>
    <w:uiPriority w:val="22"/>
    <w:qFormat/>
    <w:rsid w:val="00297D33"/>
    <w:rPr>
      <w:b/>
      <w:bCs/>
    </w:rPr>
  </w:style>
  <w:style w:type="paragraph" w:customStyle="1" w:styleId="ng-star-inserted">
    <w:name w:val="ng-star-inserted"/>
    <w:basedOn w:val="Normln"/>
    <w:rsid w:val="00407273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cs-CZ"/>
    </w:rPr>
  </w:style>
  <w:style w:type="character" w:customStyle="1" w:styleId="ng-star-inserted1">
    <w:name w:val="ng-star-inserted1"/>
    <w:basedOn w:val="Standardnpsmoodstavce"/>
    <w:rsid w:val="00407273"/>
  </w:style>
  <w:style w:type="character" w:styleId="Nevyeenzmnka">
    <w:name w:val="Unresolved Mention"/>
    <w:basedOn w:val="Standardnpsmoodstavce"/>
    <w:uiPriority w:val="99"/>
    <w:semiHidden/>
    <w:unhideWhenUsed/>
    <w:rsid w:val="0068775B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6877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54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7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84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890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448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700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5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7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693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72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63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122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3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1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97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5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30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24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81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77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9700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388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9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93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00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960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667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577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9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1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yperlink" Target="https://github.com/pslib-cz/RP2024-25_Belohlav-Radek_Web-pro-EDM-komunitu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google.com/url?sa=E&amp;q=https%3A%2F%2Freact.dev%2F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footer" Target="footer5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hyperlink" Target="https://www.google.com/url?sa=E&amp;q=https%3A%2F%2Fnextjs.org%2Fdoc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hyperlink" Target="https://www.google.com/url?sa=E&amp;q=https%3A%2F%2Fwww.typescriptlang.org%2Fdocs%2F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pslib-cz.github.io/RP2024-25_Belohlav-Radek_Web-pro-EDM-komunitu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svg"/><Relationship Id="rId22" Type="http://schemas.openxmlformats.org/officeDocument/2006/relationships/hyperlink" Target="https://www.google.com/url?sa=E&amp;q=https%3A%2F%2Fdeveloper.mozilla.org%2F" TargetMode="External"/><Relationship Id="rId27" Type="http://schemas.openxmlformats.org/officeDocument/2006/relationships/glossaryDocument" Target="glossary/document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dek\Downloads\&#352;ablona%20dokumentu%20MP-2.2%20(3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17368A77FA946E39497CDD3F55E1F2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0E83C2F3-3181-4DFF-9B3E-D4FBB515BFAB}"/>
      </w:docPartPr>
      <w:docPartBody>
        <w:p w:rsidR="000B008A" w:rsidRDefault="000B008A">
          <w:pPr>
            <w:pStyle w:val="817368A77FA946E39497CDD3F55E1F27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863A1C70CAC4431BBC5FE083FCF4A20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D96D4C12-B2A9-4D65-A5E8-0E7217D2B90E}"/>
      </w:docPartPr>
      <w:docPartBody>
        <w:p w:rsidR="000B008A" w:rsidRDefault="000B008A">
          <w:pPr>
            <w:pStyle w:val="863A1C70CAC4431BBC5FE083FCF4A200"/>
          </w:pPr>
          <w:r w:rsidRPr="002052AC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08A"/>
    <w:rsid w:val="000B008A"/>
    <w:rsid w:val="00D07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cs-CZ" w:eastAsia="cs-C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817368A77FA946E39497CDD3F55E1F27">
    <w:name w:val="817368A77FA946E39497CDD3F55E1F27"/>
  </w:style>
  <w:style w:type="paragraph" w:customStyle="1" w:styleId="863A1C70CAC4431BBC5FE083FCF4A200">
    <w:name w:val="863A1C70CAC4431BBC5FE083FCF4A20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Vlastní 1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90a72c1-6d4a-46a4-993d-b71df085fb7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Bož21</b:Tag>
    <b:SourceType>Book</b:SourceType>
    <b:Guid>{8F0DEEDB-A5B2-435C-A2F8-8CA9FB872B04}</b:Guid>
    <b:Title>Babička</b:Title>
    <b:Year>2021</b:Year>
    <b:StandardNumber>ISBN 978-80-207-2063-4</b:StandardNumber>
    <b:Author>
      <b:Author>
        <b:NameList>
          <b:Person>
            <b:Last>Němcová</b:Last>
            <b:First>Božena</b:First>
          </b:Person>
        </b:NameList>
      </b:Author>
    </b:Author>
    <b:City>Praha</b:City>
    <b:Publisher>Odeon</b:Publisher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B7296B81CDF3409C44E4FC43402FDF" ma:contentTypeVersion="15" ma:contentTypeDescription="Vytvoří nový dokument" ma:contentTypeScope="" ma:versionID="8d543bb4d92e4eb0d07f6608f9b9782c">
  <xsd:schema xmlns:xsd="http://www.w3.org/2001/XMLSchema" xmlns:xs="http://www.w3.org/2001/XMLSchema" xmlns:p="http://schemas.microsoft.com/office/2006/metadata/properties" xmlns:ns3="890a72c1-6d4a-46a4-993d-b71df085fb70" xmlns:ns4="b0f3c8a6-850b-4bb8-99a3-78649f6d95c3" targetNamespace="http://schemas.microsoft.com/office/2006/metadata/properties" ma:root="true" ma:fieldsID="97a1fc663de392c05e991c80f4324b3a" ns3:_="" ns4:_="">
    <xsd:import namespace="890a72c1-6d4a-46a4-993d-b71df085fb70"/>
    <xsd:import namespace="b0f3c8a6-850b-4bb8-99a3-78649f6d95c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0a72c1-6d4a-46a4-993d-b71df085fb7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3c8a6-850b-4bb8-99a3-78649f6d95c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58EC4D-0AB2-489F-A128-84B16D8898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C24273-1D45-40DF-87D6-FA62E2E479B2}">
  <ds:schemaRefs>
    <ds:schemaRef ds:uri="http://purl.org/dc/elements/1.1/"/>
    <ds:schemaRef ds:uri="b0f3c8a6-850b-4bb8-99a3-78649f6d95c3"/>
    <ds:schemaRef ds:uri="http://schemas.openxmlformats.org/package/2006/metadata/core-properties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terms/"/>
    <ds:schemaRef ds:uri="http://schemas.microsoft.com/office/infopath/2007/PartnerControls"/>
    <ds:schemaRef ds:uri="890a72c1-6d4a-46a4-993d-b71df085fb70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F86C18D1-0A80-4878-A01B-3E5502B352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6B5DC1-CAD9-42ED-A886-4426BEC2E5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0a72c1-6d4a-46a4-993d-b71df085fb70"/>
    <ds:schemaRef ds:uri="b0f3c8a6-850b-4bb8-99a3-78649f6d95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dokumentu MP-2.2 (3).dotx</Template>
  <TotalTime>0</TotalTime>
  <Pages>19</Pages>
  <Words>2964</Words>
  <Characters>17402</Characters>
  <Application>Microsoft Office Word</Application>
  <DocSecurity>0</DocSecurity>
  <Lines>457</Lines>
  <Paragraphs>299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dokumentu MP</vt:lpstr>
    </vt:vector>
  </TitlesOfParts>
  <Company/>
  <LinksUpToDate>false</LinksUpToDate>
  <CharactersWithSpaces>20067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EDM web</dc:title>
  <dc:subject/>
  <dc:creator>Radek Bělohlav</dc:creator>
  <cp:keywords/>
  <dc:description/>
  <cp:lastModifiedBy>Bělohlav Radek (2022)</cp:lastModifiedBy>
  <cp:revision>2</cp:revision>
  <dcterms:created xsi:type="dcterms:W3CDTF">2025-05-16T01:39:00Z</dcterms:created>
  <dcterms:modified xsi:type="dcterms:W3CDTF">2025-05-16T01:39:00Z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0x010100FFB7296B81CDF3409C44E4FC43402FDF</vt:lpwstr>
  </property>
</Properties>
</file>