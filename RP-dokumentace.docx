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2B0BA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AB1094" wp14:editId="05A7E026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846B2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B1094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106846B2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144ED83E" wp14:editId="2FCA6C1C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64FE237" w14:textId="0177085E" w:rsidR="00341B93" w:rsidRPr="00BA365E" w:rsidRDefault="00EA593D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 xml:space="preserve">Šablona dokumentu </w:t>
                                </w:r>
                                <w:r w:rsidR="00CE56C3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R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P</w:t>
                                </w:r>
                              </w:p>
                            </w:sdtContent>
                          </w:sdt>
                          <w:p w14:paraId="21A6514B" w14:textId="260E4192" w:rsidR="00341B93" w:rsidRPr="00BA365E" w:rsidRDefault="00CE56C3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</w:t>
                            </w:r>
                            <w:r w:rsidR="00341B93"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 xml:space="preserve">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ED83E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664FE237" w14:textId="0177085E" w:rsidR="00341B93" w:rsidRPr="00BA365E" w:rsidRDefault="00EA593D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 xml:space="preserve">Šablona dokumentu </w:t>
                          </w:r>
                          <w:r w:rsidR="00CE56C3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R</w:t>
                          </w: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P</w:t>
                          </w:r>
                        </w:p>
                      </w:sdtContent>
                    </w:sdt>
                    <w:p w14:paraId="21A6514B" w14:textId="260E4192" w:rsidR="00341B93" w:rsidRPr="00BA365E" w:rsidRDefault="00CE56C3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Ročníková</w:t>
                      </w:r>
                      <w:r w:rsidR="00341B93" w:rsidRPr="00BA365E">
                        <w:rPr>
                          <w:rFonts w:asciiTheme="majorHAnsi" w:hAnsiTheme="majorHAnsi" w:cstheme="majorHAnsi"/>
                          <w:sz w:val="36"/>
                        </w:rPr>
                        <w:t xml:space="preserve">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03A240BF" wp14:editId="029A994F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D6ED6" w14:textId="69493B64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3442D">
                                  <w:rPr>
                                    <w:b/>
                                  </w:rPr>
                                  <w:t xml:space="preserve">Radek </w:t>
                                </w:r>
                                <w:r w:rsidR="00CE56C3">
                                  <w:rPr>
                                    <w:b/>
                                  </w:rPr>
                                  <w:t>B</w:t>
                                </w:r>
                                <w:r w:rsidR="0043442D">
                                  <w:rPr>
                                    <w:b/>
                                  </w:rPr>
                                  <w:t>ělohlav</w:t>
                                </w:r>
                              </w:sdtContent>
                            </w:sdt>
                          </w:p>
                          <w:p w14:paraId="26A1D9DE" w14:textId="421DECD0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43442D">
                              <w:rPr>
                                <w:b/>
                              </w:rPr>
                              <w:t>IT</w:t>
                            </w:r>
                          </w:p>
                          <w:p w14:paraId="2A2FD01F" w14:textId="4B0D5E7C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="008F54E7" w:rsidRPr="008F54E7">
                              <w:rPr>
                                <w:b/>
                                <w:bCs/>
                              </w:rPr>
                              <w:t>Jan Boháček</w:t>
                            </w:r>
                          </w:p>
                          <w:p w14:paraId="07501121" w14:textId="4FACFA4A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43442D">
                              <w:rPr>
                                <w:b/>
                              </w:rPr>
                              <w:t>5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43442D">
                              <w:rPr>
                                <w:b/>
                              </w:rPr>
                              <w:t>6</w:t>
                            </w:r>
                          </w:p>
                          <w:p w14:paraId="25ADC6A1" w14:textId="51B940B7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16A9C557" w14:textId="4AF48246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40BF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254D6ED6" w14:textId="69493B64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43442D">
                            <w:rPr>
                              <w:b/>
                            </w:rPr>
                            <w:t xml:space="preserve">Radek </w:t>
                          </w:r>
                          <w:r w:rsidR="00CE56C3">
                            <w:rPr>
                              <w:b/>
                            </w:rPr>
                            <w:t>B</w:t>
                          </w:r>
                          <w:r w:rsidR="0043442D">
                            <w:rPr>
                              <w:b/>
                            </w:rPr>
                            <w:t>ělohlav</w:t>
                          </w:r>
                        </w:sdtContent>
                      </w:sdt>
                    </w:p>
                    <w:p w14:paraId="26A1D9DE" w14:textId="421DECD0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43442D">
                        <w:rPr>
                          <w:b/>
                        </w:rPr>
                        <w:t>IT</w:t>
                      </w:r>
                    </w:p>
                    <w:p w14:paraId="2A2FD01F" w14:textId="4B0D5E7C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="008F54E7" w:rsidRPr="008F54E7">
                        <w:rPr>
                          <w:b/>
                          <w:bCs/>
                        </w:rPr>
                        <w:t>Jan Boháček</w:t>
                      </w:r>
                    </w:p>
                    <w:p w14:paraId="07501121" w14:textId="4FACFA4A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43442D">
                        <w:rPr>
                          <w:b/>
                        </w:rPr>
                        <w:t>5</w:t>
                      </w:r>
                      <w:r>
                        <w:rPr>
                          <w:b/>
                        </w:rPr>
                        <w:t>/202</w:t>
                      </w:r>
                      <w:r w:rsidR="0043442D">
                        <w:rPr>
                          <w:b/>
                        </w:rPr>
                        <w:t>6</w:t>
                      </w:r>
                    </w:p>
                    <w:p w14:paraId="25ADC6A1" w14:textId="51B940B7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</w:p>
                    <w:p w14:paraId="16A9C557" w14:textId="4AF48246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0452AA3D" w14:textId="77777777" w:rsidR="00341B93" w:rsidRDefault="00341B93"/>
    <w:p w14:paraId="72599164" w14:textId="77777777" w:rsidR="00341B93" w:rsidRDefault="000C4596">
      <w:pPr>
        <w:sectPr w:rsidR="00341B93" w:rsidSect="00F11CD7">
          <w:headerReference w:type="even" r:id="rId11"/>
          <w:footerReference w:type="default" r:id="rId12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F82ED5" wp14:editId="6F2997FD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BA21C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31F704E2" w14:textId="77777777" w:rsidR="00341B93" w:rsidRDefault="00341B93" w:rsidP="00D06100">
      <w:r>
        <w:t>Práce se zabývá …</w:t>
      </w:r>
    </w:p>
    <w:p w14:paraId="6C831D8D" w14:textId="77777777" w:rsidR="00341B93" w:rsidRDefault="00341B93" w:rsidP="00D06100">
      <w:r>
        <w:t>Vychází z …</w:t>
      </w:r>
    </w:p>
    <w:p w14:paraId="7D11A70D" w14:textId="77777777" w:rsidR="00341B93" w:rsidRDefault="00341B93" w:rsidP="00D06100">
      <w:r>
        <w:t>Přináší …</w:t>
      </w:r>
    </w:p>
    <w:p w14:paraId="29428F3E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797DF830" w14:textId="77777777" w:rsidR="00341B93" w:rsidRDefault="00341B93" w:rsidP="00D06100">
      <w:pPr>
        <w:rPr>
          <w:lang w:val="en-GB"/>
        </w:rPr>
      </w:pPr>
      <w:r w:rsidRPr="00341B93">
        <w:rPr>
          <w:lang w:val="en-GB"/>
        </w:rPr>
        <w:t>This work …</w:t>
      </w:r>
    </w:p>
    <w:p w14:paraId="70A75241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5E0B7B87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798EC3E1" w14:textId="77777777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43442D">
          <w:rPr>
            <w:noProof/>
          </w:rPr>
          <w:t>31.03.2025</w:t>
        </w:r>
      </w:fldSimple>
      <w:r w:rsidRPr="00341B93">
        <w:tab/>
      </w:r>
      <w:r w:rsidRPr="00341B93">
        <w:tab/>
      </w:r>
    </w:p>
    <w:p w14:paraId="74FD86C5" w14:textId="5BC21214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E0EFE00C50FF493CB1214C6FE9CBB81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CE56C3">
            <w:t>Radek Bělohlav</w:t>
          </w:r>
        </w:sdtContent>
      </w:sdt>
    </w:p>
    <w:p w14:paraId="3D283378" w14:textId="77777777" w:rsidR="00341B93" w:rsidRDefault="00341B93" w:rsidP="002570DC">
      <w:pPr>
        <w:pStyle w:val="Jmnopodpodpisovmdkem"/>
        <w:sectPr w:rsidR="00341B93" w:rsidSect="00A758D8">
          <w:headerReference w:type="default" r:id="rId15"/>
          <w:footerReference w:type="default" r:id="rId16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A4B5ED5" w14:textId="77777777" w:rsidR="00236BCF" w:rsidRDefault="00236BCF">
          <w:pPr>
            <w:pStyle w:val="Nadpisobsahu"/>
          </w:pPr>
          <w:r>
            <w:t>Obsah</w:t>
          </w:r>
        </w:p>
        <w:p w14:paraId="4881DBDC" w14:textId="77777777" w:rsidR="00860B28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62807" w:history="1">
            <w:r w:rsidR="00860B28" w:rsidRPr="00864DE9">
              <w:rPr>
                <w:rStyle w:val="Hypertextovodkaz"/>
                <w:noProof/>
              </w:rPr>
              <w:t>Úvod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_Toc86062807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38DC4F87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08" w:history="1">
            <w:r w:rsidRPr="00864DE9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První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C841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09" w:history="1">
            <w:r w:rsidRPr="00864DE9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5A21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0" w:history="1">
            <w:r w:rsidRPr="00864DE9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C68DA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1" w:history="1">
            <w:r w:rsidRPr="00864DE9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F23E7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2" w:history="1">
            <w:r w:rsidRPr="00864DE9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Číslovaný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0AF2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3" w:history="1">
            <w:r w:rsidRPr="00864DE9">
              <w:rPr>
                <w:rStyle w:val="Hypertextovodkaz"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Odrážkový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97F7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4" w:history="1">
            <w:r w:rsidRPr="00864DE9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Dlouhá 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BC576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5" w:history="1">
            <w:r w:rsidRPr="00864DE9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Zdrojový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30B78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16" w:history="1">
            <w:r w:rsidRPr="00864DE9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Druhá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DF00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7" w:history="1">
            <w:r w:rsidRPr="00864DE9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druhé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C5C4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8" w:history="1">
            <w:r w:rsidRPr="00864DE9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D9D9C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19" w:history="1">
            <w:r w:rsidRPr="00864DE9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465C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0" w:history="1">
            <w:r w:rsidRPr="00864DE9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C055A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1" w:history="1">
            <w:r w:rsidRPr="00864DE9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5FD92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2" w:history="1">
            <w:r w:rsidRPr="00864DE9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DCCDD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23" w:history="1">
            <w:r w:rsidRPr="00864DE9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92536" w14:textId="77777777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430543D0" w14:textId="77777777" w:rsidR="00473CE3" w:rsidRDefault="00473CE3" w:rsidP="00473CE3">
      <w:pPr>
        <w:rPr>
          <w:lang w:eastAsia="cs-CZ"/>
        </w:rPr>
      </w:pPr>
    </w:p>
    <w:p w14:paraId="3C074912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7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7E8B0E74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86062807"/>
      <w:r w:rsidRPr="00B06BFF">
        <w:lastRenderedPageBreak/>
        <w:t>Úvod</w:t>
      </w:r>
      <w:bookmarkEnd w:id="0"/>
      <w:bookmarkEnd w:id="1"/>
      <w:bookmarkEnd w:id="2"/>
    </w:p>
    <w:p w14:paraId="6DD08261" w14:textId="77777777" w:rsidR="00CE56C3" w:rsidRPr="00CE56C3" w:rsidRDefault="00A758D8" w:rsidP="00CE56C3">
      <w:r>
        <w:t xml:space="preserve">Proč já vlastně tuto práci </w:t>
      </w:r>
      <w:r w:rsidR="00566029">
        <w:t>píšu</w:t>
      </w:r>
      <w:r>
        <w:t xml:space="preserve"> …</w:t>
      </w:r>
      <w:r w:rsidR="00CE56C3">
        <w:t xml:space="preserve"> </w:t>
      </w:r>
      <w:r w:rsidR="00CE56C3" w:rsidRPr="00CE56C3">
        <w:t>Výběr tématu a zaměření této práce vychází z mého hlubokého zájmu o oblast vizuálního designu, který zahrnuje jak tvorbu uživatelských rozhraní a celkovou estetiku webových stránek, tak i přípravu doplňkových grafických podkladů a ilustrací. Tento projekt představuje ideální příležitost pro praktickou aplikaci a další rozvoj mých designérských dovedností v kontextu reálného produktu.</w:t>
      </w:r>
    </w:p>
    <w:p w14:paraId="7326BB45" w14:textId="77777777" w:rsidR="00CE56C3" w:rsidRPr="00CE56C3" w:rsidRDefault="00CE56C3" w:rsidP="00CE56C3">
      <w:r w:rsidRPr="00CE56C3">
        <w:t xml:space="preserve">Současně je práce motivována snahou o rozšíření technických znalostí a praktických zkušeností s moderními </w:t>
      </w:r>
      <w:proofErr w:type="spellStart"/>
      <w:r w:rsidRPr="00CE56C3">
        <w:t>frontendovými</w:t>
      </w:r>
      <w:proofErr w:type="spellEnd"/>
      <w:r w:rsidRPr="00CE56C3">
        <w:t xml:space="preserve"> technologiemi. Konkrétně se zaměřím na využití frameworku Next.js, který v současné době představuje relevantní a výkonný nástroj pro vývoj webových aplikací a jehož studium a praktické nasazení je pro mě klíčovým studijním cílem.</w:t>
      </w:r>
    </w:p>
    <w:p w14:paraId="2FEB45F8" w14:textId="77777777" w:rsidR="00CE56C3" w:rsidRPr="00CE56C3" w:rsidRDefault="00CE56C3" w:rsidP="00CE56C3">
      <w:r w:rsidRPr="00CE56C3">
        <w:t>Významným aspektem projektu je jeho zaměření na vytvoření funkčního a veřejně dostupného webu. Cílem není pouze akademické cvičení, ale reálné nasazení aplikace do produkčního prostředí a její zpřístupnění online publiku.</w:t>
      </w:r>
    </w:p>
    <w:p w14:paraId="6FE81754" w14:textId="77777777" w:rsidR="00CE56C3" w:rsidRPr="00CE56C3" w:rsidRDefault="00CE56C3" w:rsidP="00CE56C3">
      <w:r w:rsidRPr="00CE56C3">
        <w:t>V neposlední řadě si práce klade za cíl získat praktické zkušenosti s optimalizací pro vyhledávače (SEO). Mám v úmyslu implementovat základní SEO principy a techniky přímo v rámci vyvíjené aplikace a následně analyzovat jejich dopad na viditelnost a návštěvnost webu, což mi poskytne cenný vhled do fungování SEO v praxi.</w:t>
      </w:r>
    </w:p>
    <w:p w14:paraId="6C7EAD5F" w14:textId="35D3E25C" w:rsidR="00A758D8" w:rsidRPr="00394D8A" w:rsidRDefault="00A758D8" w:rsidP="00CE56C3">
      <w:pPr>
        <w:rPr>
          <w:color w:val="FF0000"/>
        </w:rPr>
      </w:pPr>
      <w:r w:rsidRPr="00394D8A">
        <w:rPr>
          <w:color w:val="FF0000"/>
        </w:rPr>
        <w:t>.</w:t>
      </w:r>
    </w:p>
    <w:p w14:paraId="52CE0275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>Pro vkládání zdrojů použijte Reference/Spravovat prameny.</w:t>
      </w:r>
    </w:p>
    <w:p w14:paraId="4441208A" w14:textId="77777777" w:rsidR="00A758D8" w:rsidRDefault="00566029" w:rsidP="001860A3">
      <w:pPr>
        <w:pStyle w:val="Nadpis1"/>
      </w:pPr>
      <w:bookmarkStart w:id="3" w:name="_Toc86047592"/>
      <w:bookmarkStart w:id="4" w:name="_Toc86055199"/>
      <w:bookmarkStart w:id="5" w:name="_Toc86062808"/>
      <w:r>
        <w:lastRenderedPageBreak/>
        <w:t>První kapitola</w:t>
      </w:r>
      <w:bookmarkEnd w:id="3"/>
      <w:bookmarkEnd w:id="4"/>
      <w:bookmarkEnd w:id="5"/>
    </w:p>
    <w:p w14:paraId="118A2667" w14:textId="77777777" w:rsidR="00566029" w:rsidRDefault="00566029" w:rsidP="00D06100">
      <w:r>
        <w:t>Text první kapitoly.</w:t>
      </w:r>
    </w:p>
    <w:p w14:paraId="7BEFEFD7" w14:textId="77777777" w:rsidR="00566029" w:rsidRDefault="00566029" w:rsidP="008B142A">
      <w:pPr>
        <w:pStyle w:val="Nadpis2"/>
        <w:numPr>
          <w:ilvl w:val="1"/>
          <w:numId w:val="3"/>
        </w:numPr>
      </w:pPr>
      <w:bookmarkStart w:id="6" w:name="_Toc86047593"/>
      <w:bookmarkStart w:id="7" w:name="_Toc86055200"/>
      <w:bookmarkStart w:id="8" w:name="_Toc86062809"/>
      <w:r>
        <w:t>Podkapitola první kapitoly</w:t>
      </w:r>
      <w:bookmarkEnd w:id="6"/>
      <w:bookmarkEnd w:id="7"/>
      <w:bookmarkEnd w:id="8"/>
    </w:p>
    <w:p w14:paraId="3ED114AD" w14:textId="77777777" w:rsidR="00566029" w:rsidRDefault="00566029" w:rsidP="00D06100">
      <w:r>
        <w:t>Text první podkapitoly</w:t>
      </w:r>
    </w:p>
    <w:p w14:paraId="7612F734" w14:textId="77777777" w:rsidR="00566029" w:rsidRDefault="00566029" w:rsidP="00566029">
      <w:pPr>
        <w:pStyle w:val="Nadpis3"/>
      </w:pPr>
      <w:bookmarkStart w:id="9" w:name="_Toc86047594"/>
      <w:bookmarkStart w:id="10" w:name="_Toc86055201"/>
      <w:bookmarkStart w:id="11" w:name="_Toc86062810"/>
      <w:r>
        <w:t>Podkapitola první kapitoly uvnitř první kapitoly</w:t>
      </w:r>
      <w:bookmarkEnd w:id="9"/>
      <w:bookmarkEnd w:id="10"/>
      <w:bookmarkEnd w:id="11"/>
    </w:p>
    <w:p w14:paraId="50A2753C" w14:textId="77777777" w:rsidR="00566029" w:rsidRDefault="00566029" w:rsidP="00D06100">
      <w:r>
        <w:t>Text něčeho, co sem nebudu psát.</w:t>
      </w:r>
    </w:p>
    <w:p w14:paraId="037855A5" w14:textId="77777777" w:rsidR="00566029" w:rsidRDefault="00566029" w:rsidP="00A651FD">
      <w:pPr>
        <w:pStyle w:val="Nadpis4"/>
      </w:pPr>
      <w:r>
        <w:t>Další úroveň nadpisů</w:t>
      </w:r>
    </w:p>
    <w:p w14:paraId="3A7A3C0F" w14:textId="77777777" w:rsidR="00A651FD" w:rsidRDefault="00A651FD" w:rsidP="00394D8A">
      <w:r>
        <w:t>Text</w:t>
      </w:r>
    </w:p>
    <w:p w14:paraId="7E5EF039" w14:textId="77777777" w:rsidR="00A651FD" w:rsidRPr="00A651FD" w:rsidRDefault="00A651FD" w:rsidP="00F96D91">
      <w:pPr>
        <w:pStyle w:val="Nadpis5"/>
      </w:pPr>
      <w:r>
        <w:t>Pátá (nouzová) úroveň, kterou už nechceme tvořit</w:t>
      </w:r>
    </w:p>
    <w:p w14:paraId="1B32C6AD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05FC9A04" w14:textId="77777777" w:rsidR="0023432B" w:rsidRDefault="0023432B" w:rsidP="00F96D91">
      <w:pPr>
        <w:pStyle w:val="ObrzekvMP"/>
      </w:pPr>
      <w:r w:rsidRPr="00A56E9C">
        <w:rPr>
          <w:noProof/>
        </w:rPr>
        <w:lastRenderedPageBreak/>
        <w:drawing>
          <wp:inline distT="0" distB="0" distL="0" distR="0" wp14:anchorId="29B8CA5C" wp14:editId="489DF33C">
            <wp:extent cx="5016500" cy="376237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63" cy="379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43A6" w14:textId="77777777" w:rsidR="0023432B" w:rsidRDefault="0023432B" w:rsidP="0023432B">
      <w:pPr>
        <w:pStyle w:val="Titulek"/>
      </w:pPr>
      <w:bookmarkStart w:id="12" w:name="_Toc86059903"/>
      <w:r>
        <w:t xml:space="preserve">Obrázek </w:t>
      </w:r>
      <w:fldSimple w:instr=" SEQ Obrázek \* ARABIC ">
        <w:r w:rsidR="0043442D">
          <w:rPr>
            <w:noProof/>
          </w:rPr>
          <w:t>1</w:t>
        </w:r>
      </w:fldSimple>
      <w:r w:rsidR="001D4A0E">
        <w:t xml:space="preserve"> </w:t>
      </w:r>
      <w:r>
        <w:t>Úplně bez legrace, mě tohle kotě docela děsí.</w:t>
      </w:r>
      <w:bookmarkEnd w:id="12"/>
    </w:p>
    <w:p w14:paraId="000919FD" w14:textId="77777777" w:rsid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="00A56E9C">
        <w:t>.</w:t>
      </w:r>
    </w:p>
    <w:p w14:paraId="7836BADA" w14:textId="77777777" w:rsidR="001D4A0E" w:rsidRDefault="001D4A0E" w:rsidP="001D4A0E">
      <w:pPr>
        <w:pStyle w:val="ObrzekvMP"/>
        <w:keepNext/>
      </w:pPr>
      <w:r>
        <w:rPr>
          <w:noProof/>
        </w:rPr>
        <w:drawing>
          <wp:inline distT="0" distB="0" distL="0" distR="0" wp14:anchorId="4A548DDC" wp14:editId="28D31541">
            <wp:extent cx="2991818" cy="1994215"/>
            <wp:effectExtent l="0" t="0" r="0" b="6350"/>
            <wp:docPr id="7" name="Obrázek 7" descr="Macro image shot of blueber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Macro image shot of blueberrie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3" cy="20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2306" w14:textId="77777777" w:rsidR="001D4A0E" w:rsidRDefault="001D4A0E" w:rsidP="001D4A0E">
      <w:pPr>
        <w:pStyle w:val="Titulek"/>
      </w:pPr>
      <w:bookmarkStart w:id="13" w:name="_Toc86059904"/>
      <w:r>
        <w:t xml:space="preserve">Obrázek </w:t>
      </w:r>
      <w:fldSimple w:instr=" SEQ Obrázek \* ARABIC ">
        <w:r w:rsidR="0043442D">
          <w:rPr>
            <w:noProof/>
          </w:rPr>
          <w:t>2</w:t>
        </w:r>
      </w:fldSimple>
      <w:r w:rsidR="00D30F23">
        <w:t xml:space="preserve"> Modré borůvky</w:t>
      </w:r>
      <w:bookmarkEnd w:id="13"/>
    </w:p>
    <w:p w14:paraId="4E6B7EF6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lastRenderedPageBreak/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0CF27EC8" w14:textId="77777777" w:rsidR="00BA365E" w:rsidRDefault="00BA365E" w:rsidP="00BA365E">
      <w:pPr>
        <w:pStyle w:val="Nadpis2"/>
      </w:pPr>
      <w:bookmarkStart w:id="14" w:name="_Toc86047595"/>
      <w:bookmarkStart w:id="15" w:name="_Toc86055202"/>
      <w:bookmarkStart w:id="16" w:name="_Toc86062811"/>
      <w:r>
        <w:t>Seznamy</w:t>
      </w:r>
      <w:bookmarkEnd w:id="14"/>
      <w:bookmarkEnd w:id="15"/>
      <w:bookmarkEnd w:id="16"/>
    </w:p>
    <w:p w14:paraId="4DF68936" w14:textId="77777777" w:rsidR="0023432B" w:rsidRDefault="00BA365E" w:rsidP="00BA365E">
      <w:pPr>
        <w:pStyle w:val="Nadpis3"/>
      </w:pPr>
      <w:bookmarkStart w:id="17" w:name="_Toc86047596"/>
      <w:bookmarkStart w:id="18" w:name="_Toc86055203"/>
      <w:bookmarkStart w:id="19" w:name="_Toc86062812"/>
      <w:r>
        <w:t>Číslovaný seznam</w:t>
      </w:r>
      <w:bookmarkEnd w:id="17"/>
      <w:bookmarkEnd w:id="18"/>
      <w:bookmarkEnd w:id="19"/>
    </w:p>
    <w:p w14:paraId="05FAAC32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Položka seznamu</w:t>
      </w:r>
    </w:p>
    <w:p w14:paraId="7CACA9E4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Další položka seznamu</w:t>
      </w:r>
    </w:p>
    <w:p w14:paraId="06FE84B8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Ještě jedna</w:t>
      </w:r>
    </w:p>
    <w:p w14:paraId="6D36481B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Druhá úroveň</w:t>
      </w:r>
    </w:p>
    <w:p w14:paraId="567915AA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Další položka</w:t>
      </w:r>
    </w:p>
    <w:p w14:paraId="7E40FD49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Návrat zpátky</w:t>
      </w:r>
    </w:p>
    <w:p w14:paraId="1E41D441" w14:textId="77777777" w:rsidR="00BA365E" w:rsidRDefault="00BA365E" w:rsidP="00BA365E">
      <w:pPr>
        <w:pStyle w:val="Nadpis3"/>
      </w:pPr>
      <w:bookmarkStart w:id="20" w:name="_Toc86047597"/>
      <w:bookmarkStart w:id="21" w:name="_Toc86055204"/>
      <w:bookmarkStart w:id="22" w:name="_Toc86062813"/>
      <w:r>
        <w:t>Odrážkový seznam</w:t>
      </w:r>
      <w:bookmarkEnd w:id="20"/>
      <w:bookmarkEnd w:id="21"/>
      <w:bookmarkEnd w:id="22"/>
    </w:p>
    <w:p w14:paraId="5E788978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Bod seznamu</w:t>
      </w:r>
    </w:p>
    <w:p w14:paraId="513EA1DA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Další bod seznamu</w:t>
      </w:r>
    </w:p>
    <w:p w14:paraId="6AD3F931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Ještě jeden</w:t>
      </w:r>
    </w:p>
    <w:p w14:paraId="610BB433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A má potomka</w:t>
      </w:r>
    </w:p>
    <w:p w14:paraId="190CFBD8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Další</w:t>
      </w:r>
    </w:p>
    <w:p w14:paraId="222655DA" w14:textId="77777777" w:rsidR="00F96D91" w:rsidRDefault="00BA365E" w:rsidP="00F96D91">
      <w:pPr>
        <w:pStyle w:val="Odstavecseseznamem"/>
        <w:numPr>
          <w:ilvl w:val="0"/>
          <w:numId w:val="23"/>
        </w:numPr>
      </w:pPr>
      <w:r>
        <w:t xml:space="preserve">A zase </w:t>
      </w:r>
      <w:r w:rsidRPr="00626A22">
        <w:t>zpátky</w:t>
      </w:r>
    </w:p>
    <w:p w14:paraId="33B85181" w14:textId="77777777" w:rsidR="00BA365E" w:rsidRDefault="00BA365E" w:rsidP="006F3E2A">
      <w:pPr>
        <w:pStyle w:val="Nadpis2"/>
      </w:pPr>
      <w:bookmarkStart w:id="23" w:name="_Toc86047598"/>
      <w:bookmarkStart w:id="24" w:name="_Toc86055205"/>
      <w:bookmarkStart w:id="25" w:name="_Toc86062814"/>
      <w:r>
        <w:t>Dlouhá citace</w:t>
      </w:r>
      <w:bookmarkEnd w:id="23"/>
      <w:bookmarkEnd w:id="24"/>
      <w:bookmarkEnd w:id="25"/>
    </w:p>
    <w:p w14:paraId="411B9C60" w14:textId="77777777" w:rsidR="00BA365E" w:rsidRDefault="006F3E2A" w:rsidP="00BA365E">
      <w:pPr>
        <w:pStyle w:val="Citovanodstavec"/>
      </w:pP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r w:rsidR="00A651FD" w:rsidRPr="0023432B">
        <w:t>sintr</w:t>
      </w:r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</w:p>
    <w:p w14:paraId="5B4AF8E6" w14:textId="77777777" w:rsidR="006F3E2A" w:rsidRDefault="006F3E2A" w:rsidP="00BA365E">
      <w:pPr>
        <w:pStyle w:val="Citovanodstavec"/>
      </w:pPr>
      <w:proofErr w:type="spellStart"/>
      <w:r w:rsidRPr="0023432B">
        <w:lastRenderedPageBreak/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sdt>
        <w:sdtPr>
          <w:id w:val="-1906823786"/>
          <w:citation/>
        </w:sdtPr>
        <w:sdtEndPr/>
        <w:sdtContent>
          <w:r w:rsidR="00A56E9C">
            <w:fldChar w:fldCharType="begin"/>
          </w:r>
          <w:r w:rsidR="00A56E9C">
            <w:instrText xml:space="preserve"> CITATION Ste20 \l 1029 </w:instrText>
          </w:r>
          <w:r w:rsidR="00A56E9C">
            <w:fldChar w:fldCharType="separate"/>
          </w:r>
          <w:r w:rsidR="00394D8A">
            <w:rPr>
              <w:noProof/>
            </w:rPr>
            <w:t>(1)</w:t>
          </w:r>
          <w:r w:rsidR="00A56E9C">
            <w:fldChar w:fldCharType="end"/>
          </w:r>
        </w:sdtContent>
      </w:sdt>
    </w:p>
    <w:p w14:paraId="663B6A37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</w:p>
    <w:p w14:paraId="1066B7F2" w14:textId="77777777" w:rsidR="006F3E2A" w:rsidRDefault="006F3E2A" w:rsidP="00F96D91">
      <w:pPr>
        <w:pStyle w:val="Nadpis2"/>
      </w:pPr>
      <w:bookmarkStart w:id="26" w:name="_Toc86047599"/>
      <w:bookmarkStart w:id="27" w:name="_Toc86055206"/>
      <w:bookmarkStart w:id="28" w:name="_Toc86062815"/>
      <w:r>
        <w:t>Zdrojový kód</w:t>
      </w:r>
      <w:bookmarkEnd w:id="26"/>
      <w:bookmarkEnd w:id="27"/>
      <w:bookmarkEnd w:id="28"/>
    </w:p>
    <w:p w14:paraId="4FAB6AF9" w14:textId="77777777" w:rsidR="006F3E2A" w:rsidRP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7E33A4CD" w14:textId="77777777" w:rsidR="006F3E2A" w:rsidRDefault="006F3E2A" w:rsidP="006F3E2A">
      <w:pPr>
        <w:pStyle w:val="Zdrojovkd"/>
      </w:pPr>
      <w:r>
        <w:t>Zdrojový kód nebo jiná ukázka strojového výpisu</w:t>
      </w:r>
    </w:p>
    <w:p w14:paraId="1E463E37" w14:textId="77777777" w:rsidR="006F3E2A" w:rsidRDefault="006F3E2A" w:rsidP="006F3E2A">
      <w:pPr>
        <w:pStyle w:val="Zdrojovkd"/>
      </w:pPr>
      <w:r>
        <w:t>Může mít i víc řádků.</w:t>
      </w:r>
    </w:p>
    <w:p w14:paraId="07CD93A2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="007F2376">
        <w:t xml:space="preserve"> </w:t>
      </w:r>
      <w:proofErr w:type="spellStart"/>
      <w:r w:rsidR="007F2376">
        <w:t>Lorem</w:t>
      </w:r>
      <w:proofErr w:type="spellEnd"/>
      <w:r w:rsidR="007F2376">
        <w:t xml:space="preserve"> </w:t>
      </w:r>
      <w:proofErr w:type="spellStart"/>
      <w:r w:rsidR="007F2376">
        <w:t>ipsum</w:t>
      </w:r>
      <w:proofErr w:type="spellEnd"/>
      <w:r w:rsidR="007F2376">
        <w:t xml:space="preserve"> </w:t>
      </w:r>
      <w:proofErr w:type="spellStart"/>
      <w:proofErr w:type="gramStart"/>
      <w:r w:rsidR="007F2376">
        <w:t>dolor</w:t>
      </w:r>
      <w:proofErr w:type="spellEnd"/>
      <w:r w:rsidR="007F2376">
        <w:t>.</w:t>
      </w:r>
      <w:r w:rsidRPr="0023432B">
        <w:t>.</w:t>
      </w:r>
      <w:proofErr w:type="gramEnd"/>
    </w:p>
    <w:p w14:paraId="74A5648C" w14:textId="77777777" w:rsidR="007F2376" w:rsidRPr="00BA365E" w:rsidRDefault="007F2376" w:rsidP="007F2376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080F3FA1" w14:textId="77777777" w:rsidR="007F2376" w:rsidRPr="00BA365E" w:rsidRDefault="007F2376" w:rsidP="00F96D91"/>
    <w:p w14:paraId="4C08C533" w14:textId="77777777" w:rsidR="0023432B" w:rsidRDefault="0023432B" w:rsidP="0023432B">
      <w:pPr>
        <w:pStyle w:val="Nadpis1"/>
      </w:pPr>
      <w:bookmarkStart w:id="29" w:name="_Toc86047600"/>
      <w:bookmarkStart w:id="30" w:name="_Toc86055207"/>
      <w:bookmarkStart w:id="31" w:name="_Toc86062816"/>
      <w:r>
        <w:lastRenderedPageBreak/>
        <w:t>Druhá kapitola</w:t>
      </w:r>
      <w:bookmarkEnd w:id="29"/>
      <w:bookmarkEnd w:id="30"/>
      <w:bookmarkEnd w:id="31"/>
    </w:p>
    <w:p w14:paraId="07821AD6" w14:textId="77777777" w:rsidR="0023432B" w:rsidRDefault="0023432B" w:rsidP="00F96D91">
      <w:r>
        <w:t>Text první kapitoly.</w:t>
      </w:r>
    </w:p>
    <w:p w14:paraId="254C2709" w14:textId="77777777" w:rsidR="0023432B" w:rsidRDefault="0023432B" w:rsidP="0023432B">
      <w:pPr>
        <w:pStyle w:val="Nadpis2"/>
      </w:pPr>
      <w:bookmarkStart w:id="32" w:name="_Toc86047601"/>
      <w:bookmarkStart w:id="33" w:name="_Toc86055208"/>
      <w:bookmarkStart w:id="34" w:name="_Toc86062817"/>
      <w:r>
        <w:t>Podkapitola druhé kapitoly</w:t>
      </w:r>
      <w:bookmarkEnd w:id="32"/>
      <w:bookmarkEnd w:id="33"/>
      <w:bookmarkEnd w:id="34"/>
    </w:p>
    <w:p w14:paraId="75824CF2" w14:textId="77777777" w:rsidR="0023432B" w:rsidRDefault="0023432B" w:rsidP="00F96D91">
      <w:r>
        <w:t>Text první podkapitoly</w:t>
      </w:r>
    </w:p>
    <w:p w14:paraId="22CEE776" w14:textId="77777777" w:rsidR="0023432B" w:rsidRDefault="0023432B" w:rsidP="0023432B">
      <w:pPr>
        <w:pStyle w:val="Nadpis3"/>
      </w:pPr>
      <w:bookmarkStart w:id="35" w:name="_Toc86047602"/>
      <w:bookmarkStart w:id="36" w:name="_Toc86055209"/>
      <w:bookmarkStart w:id="37" w:name="_Toc86062818"/>
      <w:r>
        <w:t>Podkapitola první kapitoly uvnitř první kapitoly</w:t>
      </w:r>
      <w:bookmarkEnd w:id="35"/>
      <w:bookmarkEnd w:id="36"/>
      <w:bookmarkEnd w:id="37"/>
    </w:p>
    <w:p w14:paraId="769263F8" w14:textId="77777777" w:rsidR="0023432B" w:rsidRDefault="0023432B" w:rsidP="00F96D91">
      <w:r>
        <w:t>Text něčeho, co sem nebudu psát.</w:t>
      </w:r>
    </w:p>
    <w:p w14:paraId="69121395" w14:textId="77777777" w:rsidR="0023432B" w:rsidRDefault="0023432B" w:rsidP="0023432B">
      <w:pPr>
        <w:pStyle w:val="Nadpis4"/>
      </w:pPr>
      <w:r>
        <w:t>Další úroveň nadpisů</w:t>
      </w:r>
    </w:p>
    <w:p w14:paraId="758629F2" w14:textId="77777777" w:rsidR="0023432B" w:rsidRDefault="0023432B" w:rsidP="00F96D91">
      <w:r>
        <w:t>Text.</w:t>
      </w:r>
    </w:p>
    <w:p w14:paraId="37041B8E" w14:textId="77777777" w:rsidR="0023432B" w:rsidRDefault="0023432B" w:rsidP="0023432B">
      <w:pPr>
        <w:pStyle w:val="Nadpis4"/>
      </w:pPr>
      <w:r>
        <w:t>Další úroveň nadpisů</w:t>
      </w:r>
    </w:p>
    <w:p w14:paraId="33A1ED21" w14:textId="77777777" w:rsidR="0023432B" w:rsidRDefault="0023432B" w:rsidP="00F96D91">
      <w:r>
        <w:t>Text.</w:t>
      </w:r>
    </w:p>
    <w:p w14:paraId="6612DCF5" w14:textId="77777777" w:rsidR="0023432B" w:rsidRDefault="0023432B" w:rsidP="0023432B">
      <w:pPr>
        <w:pStyle w:val="Nadpis5"/>
      </w:pPr>
      <w:r>
        <w:t>Ještě další úroveň nadpisů.</w:t>
      </w:r>
    </w:p>
    <w:p w14:paraId="7CB39843" w14:textId="77777777" w:rsidR="0023432B" w:rsidRPr="00566029" w:rsidRDefault="0023432B" w:rsidP="00F96D91">
      <w:r>
        <w:t>Další text.</w:t>
      </w:r>
    </w:p>
    <w:p w14:paraId="10E54CCF" w14:textId="77777777" w:rsidR="0023432B" w:rsidRDefault="00440DE5" w:rsidP="00440DE5">
      <w:pPr>
        <w:pStyle w:val="Neslovannadpis"/>
      </w:pPr>
      <w:bookmarkStart w:id="38" w:name="_Toc86047603"/>
      <w:bookmarkStart w:id="39" w:name="_Toc86055210"/>
      <w:bookmarkStart w:id="40" w:name="_Toc86062819"/>
      <w:r>
        <w:lastRenderedPageBreak/>
        <w:t>Závěr</w:t>
      </w:r>
      <w:bookmarkEnd w:id="38"/>
      <w:bookmarkEnd w:id="39"/>
      <w:bookmarkEnd w:id="40"/>
    </w:p>
    <w:p w14:paraId="47C06E73" w14:textId="77777777" w:rsidR="001E67F6" w:rsidRDefault="00440DE5" w:rsidP="00F96D91">
      <w:r>
        <w:t>Tak jsem se dostal až na konec.</w:t>
      </w:r>
    </w:p>
    <w:p w14:paraId="3C5A1608" w14:textId="77777777" w:rsidR="006F508F" w:rsidRDefault="006F508F" w:rsidP="00440DE5">
      <w:pPr>
        <w:pStyle w:val="Neslovannadpis"/>
      </w:pPr>
      <w:bookmarkStart w:id="41" w:name="_Toc86047604"/>
      <w:bookmarkStart w:id="42" w:name="_Toc86055211"/>
      <w:bookmarkStart w:id="43" w:name="_Toc86062820"/>
      <w:r>
        <w:lastRenderedPageBreak/>
        <w:t>Seznam zkratek a odborných výrazů</w:t>
      </w:r>
      <w:bookmarkEnd w:id="41"/>
      <w:bookmarkEnd w:id="42"/>
      <w:bookmarkEnd w:id="43"/>
    </w:p>
    <w:p w14:paraId="670C0C18" w14:textId="77777777" w:rsidR="006F508F" w:rsidRDefault="006F508F" w:rsidP="006F508F">
      <w:pPr>
        <w:pStyle w:val="Pojem"/>
      </w:pPr>
      <w:r>
        <w:t>HTML</w:t>
      </w:r>
    </w:p>
    <w:p w14:paraId="5438D0BB" w14:textId="77777777" w:rsidR="006F508F" w:rsidRP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22AC71DF" w14:textId="77777777" w:rsidR="00440DE5" w:rsidRDefault="00440DE5" w:rsidP="00440DE5">
      <w:pPr>
        <w:pStyle w:val="Neslovannadpis"/>
      </w:pPr>
      <w:bookmarkStart w:id="44" w:name="_Toc86047605"/>
      <w:bookmarkStart w:id="45" w:name="_Toc86055212"/>
      <w:bookmarkStart w:id="46" w:name="_Toc86062821"/>
      <w:r>
        <w:lastRenderedPageBreak/>
        <w:t>Seznam obrázků</w:t>
      </w:r>
      <w:bookmarkEnd w:id="44"/>
      <w:bookmarkEnd w:id="45"/>
      <w:bookmarkEnd w:id="46"/>
    </w:p>
    <w:p w14:paraId="4C994CFB" w14:textId="77777777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302B1246" w14:textId="77777777" w:rsidR="000316FC" w:rsidRDefault="000316FC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86059904" w:history="1">
        <w:r w:rsidRPr="00407C99">
          <w:rPr>
            <w:rStyle w:val="Hypertextovodkaz"/>
            <w:noProof/>
          </w:rPr>
          <w:t>Obrázek 2 Modré borůvky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68E024" w14:textId="77777777" w:rsidR="002570DC" w:rsidRDefault="00440DE5" w:rsidP="00394D8A">
      <w:r>
        <w:fldChar w:fldCharType="end"/>
      </w:r>
      <w:bookmarkStart w:id="47" w:name="_Toc86047606"/>
    </w:p>
    <w:bookmarkStart w:id="48" w:name="_Toc86062822" w:displacedByCustomXml="next"/>
    <w:bookmarkStart w:id="49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756BC7AD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47"/>
          <w:bookmarkEnd w:id="49"/>
          <w:bookmarkEnd w:id="48"/>
        </w:p>
        <w:p w14:paraId="42D828C4" w14:textId="77777777" w:rsidR="00394D8A" w:rsidRDefault="00440DE5" w:rsidP="00394D8A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94D8A">
            <w:rPr>
              <w:noProof/>
            </w:rPr>
            <w:t xml:space="preserve">1. </w:t>
          </w:r>
          <w:r w:rsidR="00394D8A">
            <w:rPr>
              <w:b/>
              <w:bCs/>
              <w:noProof/>
            </w:rPr>
            <w:t>Stehlík, Michal.</w:t>
          </w:r>
          <w:r w:rsidR="00394D8A">
            <w:rPr>
              <w:noProof/>
            </w:rPr>
            <w:t xml:space="preserve"> </w:t>
          </w:r>
          <w:r w:rsidR="00394D8A">
            <w:rPr>
              <w:i/>
              <w:iCs/>
              <w:noProof/>
            </w:rPr>
            <w:t xml:space="preserve">Návod k maturitním pracím 2020. </w:t>
          </w:r>
          <w:r w:rsidR="00394D8A">
            <w:rPr>
              <w:noProof/>
            </w:rPr>
            <w:t>Liberec : Albatros, 2020.</w:t>
          </w:r>
        </w:p>
        <w:p w14:paraId="79A0B6D9" w14:textId="77777777" w:rsidR="00440DE5" w:rsidRDefault="00440DE5" w:rsidP="00394D8A">
          <w:pPr>
            <w:sectPr w:rsidR="00440DE5" w:rsidSect="0082261A">
              <w:footerReference w:type="even" r:id="rId20"/>
              <w:footerReference w:type="default" r:id="rId21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593A642" w14:textId="77777777" w:rsidR="00440DE5" w:rsidRDefault="00440DE5" w:rsidP="00440DE5">
      <w:pPr>
        <w:pStyle w:val="Nadpisplohy"/>
      </w:pPr>
      <w:bookmarkStart w:id="50" w:name="_Toc86047607"/>
      <w:bookmarkStart w:id="51" w:name="_Toc86055214"/>
      <w:bookmarkStart w:id="52" w:name="_Toc86062823"/>
      <w:r>
        <w:lastRenderedPageBreak/>
        <w:t>Seznam přiložených souborů</w:t>
      </w:r>
      <w:bookmarkEnd w:id="50"/>
      <w:bookmarkEnd w:id="51"/>
      <w:bookmarkEnd w:id="52"/>
    </w:p>
    <w:p w14:paraId="2C5DFC88" w14:textId="77777777" w:rsidR="00F846B4" w:rsidRDefault="00F846B4" w:rsidP="00394D8A">
      <w:r>
        <w:t>Na přiloženém datovém nosiči se nacházejí následující soubory a složky:</w:t>
      </w:r>
    </w:p>
    <w:p w14:paraId="2CADBCFB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2037BF47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15B1D552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62516C0D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AA8D60" w14:textId="77777777" w:rsidR="0043442D" w:rsidRDefault="0043442D" w:rsidP="00A758D8">
      <w:pPr>
        <w:spacing w:line="240" w:lineRule="auto"/>
      </w:pPr>
      <w:r>
        <w:separator/>
      </w:r>
    </w:p>
  </w:endnote>
  <w:endnote w:type="continuationSeparator" w:id="0">
    <w:p w14:paraId="020190AD" w14:textId="77777777" w:rsidR="0043442D" w:rsidRDefault="0043442D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2632C83-FC9C-481E-91E6-92B247A070D2}"/>
    <w:embedBold r:id="rId2" w:fontKey="{19549CFC-931F-471A-9B69-A27DB552FF74}"/>
    <w:embedItalic r:id="rId3" w:fontKey="{E07395F2-C9D3-44AF-BE4A-FDB86EB223B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40A2D28-F85B-48E5-BAC1-C1258FFB5BD6}"/>
    <w:embedItalic r:id="rId5" w:fontKey="{485CBA74-E337-4FEA-9F74-56E42DE94B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72F06FCF-4F9D-4C20-8184-5E5EE9A602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A4B969" w14:textId="77777777" w:rsidR="00566029" w:rsidRDefault="00566029">
    <w:pPr>
      <w:pStyle w:val="Zpat"/>
      <w:jc w:val="right"/>
    </w:pPr>
  </w:p>
  <w:p w14:paraId="4969AE10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C8DDF" w14:textId="77777777" w:rsidR="00EA593D" w:rsidRDefault="00EA593D">
    <w:pPr>
      <w:pStyle w:val="Zpat"/>
      <w:jc w:val="right"/>
    </w:pPr>
  </w:p>
  <w:p w14:paraId="3CBB784E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3FB321" w14:textId="77777777" w:rsidR="001D4A0E" w:rsidRDefault="001D4A0E">
    <w:pPr>
      <w:pStyle w:val="Zpat"/>
      <w:jc w:val="right"/>
    </w:pPr>
  </w:p>
  <w:p w14:paraId="7EC7D1ED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EA2CA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EndPr/>
    <w:sdtContent>
      <w:p w14:paraId="38CD7521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3D1350E0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9A5CC" w14:textId="77777777" w:rsidR="0043442D" w:rsidRDefault="0043442D" w:rsidP="00A758D8">
      <w:pPr>
        <w:spacing w:line="240" w:lineRule="auto"/>
      </w:pPr>
      <w:r>
        <w:separator/>
      </w:r>
    </w:p>
  </w:footnote>
  <w:footnote w:type="continuationSeparator" w:id="0">
    <w:p w14:paraId="101AB670" w14:textId="77777777" w:rsidR="0043442D" w:rsidRDefault="0043442D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8B310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EDDB4C40E4E14B708834D7A8B12C055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2C994EF0" w14:textId="6C38A2A0" w:rsidR="00A758D8" w:rsidRPr="00A758D8" w:rsidRDefault="00CE56C3" w:rsidP="00A758D8">
        <w:pPr>
          <w:pStyle w:val="Zhlav"/>
        </w:pPr>
        <w:r>
          <w:t>Šablona dokumentu RP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7"/>
  </w:num>
  <w:num w:numId="3" w16cid:durableId="15378183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4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0"/>
  </w:num>
  <w:num w:numId="11" w16cid:durableId="2117407843">
    <w:abstractNumId w:val="22"/>
  </w:num>
  <w:num w:numId="12" w16cid:durableId="211313003">
    <w:abstractNumId w:val="13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6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1"/>
  </w:num>
  <w:num w:numId="22" w16cid:durableId="931822061">
    <w:abstractNumId w:val="15"/>
  </w:num>
  <w:num w:numId="23" w16cid:durableId="940800493">
    <w:abstractNumId w:val="19"/>
  </w:num>
  <w:num w:numId="24" w16cid:durableId="166556846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2D"/>
    <w:rsid w:val="000316FC"/>
    <w:rsid w:val="000C4596"/>
    <w:rsid w:val="000E3A34"/>
    <w:rsid w:val="000F34C4"/>
    <w:rsid w:val="0013391F"/>
    <w:rsid w:val="00180E64"/>
    <w:rsid w:val="001860A3"/>
    <w:rsid w:val="001A0C0C"/>
    <w:rsid w:val="001D4A0E"/>
    <w:rsid w:val="001E67F6"/>
    <w:rsid w:val="0023432B"/>
    <w:rsid w:val="00236BCF"/>
    <w:rsid w:val="002570DC"/>
    <w:rsid w:val="00327C8F"/>
    <w:rsid w:val="003368F0"/>
    <w:rsid w:val="00341B93"/>
    <w:rsid w:val="0038706C"/>
    <w:rsid w:val="00394D8A"/>
    <w:rsid w:val="003C161E"/>
    <w:rsid w:val="003F6398"/>
    <w:rsid w:val="0043442D"/>
    <w:rsid w:val="00440DE5"/>
    <w:rsid w:val="00473CE3"/>
    <w:rsid w:val="00510C29"/>
    <w:rsid w:val="005415E3"/>
    <w:rsid w:val="00566029"/>
    <w:rsid w:val="00584945"/>
    <w:rsid w:val="005A07ED"/>
    <w:rsid w:val="005B54DB"/>
    <w:rsid w:val="00607832"/>
    <w:rsid w:val="00626A22"/>
    <w:rsid w:val="006803EF"/>
    <w:rsid w:val="0068064C"/>
    <w:rsid w:val="006A1A05"/>
    <w:rsid w:val="006F3E2A"/>
    <w:rsid w:val="006F508F"/>
    <w:rsid w:val="007F2376"/>
    <w:rsid w:val="007F4DD7"/>
    <w:rsid w:val="008157A9"/>
    <w:rsid w:val="0082261A"/>
    <w:rsid w:val="00860B28"/>
    <w:rsid w:val="00882BB5"/>
    <w:rsid w:val="008948C8"/>
    <w:rsid w:val="008A4B35"/>
    <w:rsid w:val="008B142A"/>
    <w:rsid w:val="008F54E7"/>
    <w:rsid w:val="0096726D"/>
    <w:rsid w:val="00A0287D"/>
    <w:rsid w:val="00A12AE8"/>
    <w:rsid w:val="00A56E9C"/>
    <w:rsid w:val="00A651FD"/>
    <w:rsid w:val="00A70B3D"/>
    <w:rsid w:val="00A758D8"/>
    <w:rsid w:val="00A80B15"/>
    <w:rsid w:val="00B06BFF"/>
    <w:rsid w:val="00B4604C"/>
    <w:rsid w:val="00BA365E"/>
    <w:rsid w:val="00C710A3"/>
    <w:rsid w:val="00C72271"/>
    <w:rsid w:val="00C81B13"/>
    <w:rsid w:val="00CA404C"/>
    <w:rsid w:val="00CC5042"/>
    <w:rsid w:val="00CE56C3"/>
    <w:rsid w:val="00D06100"/>
    <w:rsid w:val="00D30F23"/>
    <w:rsid w:val="00D42BD8"/>
    <w:rsid w:val="00D4315D"/>
    <w:rsid w:val="00D75D8C"/>
    <w:rsid w:val="00DB5D73"/>
    <w:rsid w:val="00DB614E"/>
    <w:rsid w:val="00EA593D"/>
    <w:rsid w:val="00ED2B8E"/>
    <w:rsid w:val="00F11CD7"/>
    <w:rsid w:val="00F17E61"/>
    <w:rsid w:val="00F64EB4"/>
    <w:rsid w:val="00F8211B"/>
    <w:rsid w:val="00F846B4"/>
    <w:rsid w:val="00F9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F87065"/>
  <w15:chartTrackingRefBased/>
  <w15:docId w15:val="{0F38CEE8-ED57-49C6-A067-81DACF561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3.jpeg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dek\Downloads\&#352;ablona%20dokumentu%20MP-2.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0EFE00C50FF493CB1214C6FE9CBB81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DD7F44A-672C-4DF1-8593-7AF205F3EDA8}"/>
      </w:docPartPr>
      <w:docPartBody>
        <w:p w:rsidR="008D5837" w:rsidRDefault="008D5837">
          <w:pPr>
            <w:pStyle w:val="E0EFE00C50FF493CB1214C6FE9CBB817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EDDB4C40E4E14B708834D7A8B12C055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3CA5212-8C41-4EAC-8A1E-4A6314BB400B}"/>
      </w:docPartPr>
      <w:docPartBody>
        <w:p w:rsidR="008D5837" w:rsidRDefault="008D5837">
          <w:pPr>
            <w:pStyle w:val="EDDB4C40E4E14B708834D7A8B12C055C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837"/>
    <w:rsid w:val="006A1A05"/>
    <w:rsid w:val="008D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E0EFE00C50FF493CB1214C6FE9CBB817">
    <w:name w:val="E0EFE00C50FF493CB1214C6FE9CBB817"/>
  </w:style>
  <w:style w:type="paragraph" w:customStyle="1" w:styleId="EDDB4C40E4E14B708834D7A8B12C055C">
    <w:name w:val="EDDB4C40E4E14B708834D7A8B12C05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Ste20</b:Tag>
    <b:SourceType>Book</b:SourceType>
    <b:Guid>{7FD56950-F5B1-470E-ADEA-0E0EF52C1522}</b:Guid>
    <b:Author>
      <b:Author>
        <b:NameList>
          <b:Person>
            <b:Last>Stehlík</b:Last>
            <b:First>Michal</b:First>
          </b:Person>
        </b:NameList>
      </b:Author>
    </b:Author>
    <b:Title>Návod k maturitním pracím 2020</b:Title>
    <b:Year>2020</b:Year>
    <b:City>Liberec</b:City>
    <b:Publisher>Albatros</b:Publisher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B7296B81CDF3409C44E4FC43402FDF" ma:contentTypeVersion="15" ma:contentTypeDescription="Vytvoří nový dokument" ma:contentTypeScope="" ma:versionID="8d543bb4d92e4eb0d07f6608f9b9782c">
  <xsd:schema xmlns:xsd="http://www.w3.org/2001/XMLSchema" xmlns:xs="http://www.w3.org/2001/XMLSchema" xmlns:p="http://schemas.microsoft.com/office/2006/metadata/properties" xmlns:ns3="890a72c1-6d4a-46a4-993d-b71df085fb70" xmlns:ns4="b0f3c8a6-850b-4bb8-99a3-78649f6d95c3" targetNamespace="http://schemas.microsoft.com/office/2006/metadata/properties" ma:root="true" ma:fieldsID="97a1fc663de392c05e991c80f4324b3a" ns3:_="" ns4:_="">
    <xsd:import namespace="890a72c1-6d4a-46a4-993d-b71df085fb70"/>
    <xsd:import namespace="b0f3c8a6-850b-4bb8-99a3-78649f6d95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a72c1-6d4a-46a4-993d-b71df085f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3c8a6-850b-4bb8-99a3-78649f6d95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0a72c1-6d4a-46a4-993d-b71df085fb70" xsi:nil="true"/>
  </documentManagement>
</p:properties>
</file>

<file path=customXml/itemProps1.xml><?xml version="1.0" encoding="utf-8"?>
<ds:datastoreItem xmlns:ds="http://schemas.openxmlformats.org/officeDocument/2006/customXml" ds:itemID="{35B2B652-F245-4820-B658-790B60A358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638D249-3603-4A91-811C-C268968BB3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a72c1-6d4a-46a4-993d-b71df085fb70"/>
    <ds:schemaRef ds:uri="b0f3c8a6-850b-4bb8-99a3-78649f6d95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868B12A-351E-4D35-BEA6-2562EA795C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C8A4F7-BA56-4794-9E87-30797149B71D}">
  <ds:schemaRefs>
    <ds:schemaRef ds:uri="http://purl.org/dc/dcmitype/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b0f3c8a6-850b-4bb8-99a3-78649f6d95c3"/>
    <ds:schemaRef ds:uri="890a72c1-6d4a-46a4-993d-b71df085fb70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MP-2.2.dotx</Template>
  <TotalTime>1</TotalTime>
  <Pages>17</Pages>
  <Words>1476</Words>
  <Characters>8669</Characters>
  <Application>Microsoft Office Word</Application>
  <DocSecurity>0</DocSecurity>
  <Lines>234</Lines>
  <Paragraphs>151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MP</vt:lpstr>
    </vt:vector>
  </TitlesOfParts>
  <Company/>
  <LinksUpToDate>false</LinksUpToDate>
  <CharactersWithSpaces>9994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dokumentu RP</dc:title>
  <dc:subject/>
  <dc:creator>Radek Bělohlav</dc:creator>
  <cp:keywords/>
  <dc:description/>
  <cp:lastModifiedBy>Bělohlav Radek (2022)</cp:lastModifiedBy>
  <cp:revision>2</cp:revision>
  <dcterms:created xsi:type="dcterms:W3CDTF">2025-03-31T18:28:00Z</dcterms:created>
  <dcterms:modified xsi:type="dcterms:W3CDTF">2025-03-31T18:28:00Z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0x010100FFB7296B81CDF3409C44E4FC43402FDF</vt:lpwstr>
  </property>
</Properties>
</file>