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B0BA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AB1094" wp14:editId="05A7E026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46B2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B109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106846B2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144ED83E" wp14:editId="2FCA6C1C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64FE237" w14:textId="0177085E" w:rsidR="00341B93" w:rsidRPr="00BA365E" w:rsidRDefault="00EA593D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 xml:space="preserve">Šablona dokumentu </w:t>
                                </w:r>
                                <w:r w:rsidR="00CE56C3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R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P</w:t>
                                </w:r>
                              </w:p>
                            </w:sdtContent>
                          </w:sdt>
                          <w:p w14:paraId="21A6514B" w14:textId="260E4192" w:rsidR="00341B93" w:rsidRPr="00BA365E" w:rsidRDefault="00CE56C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</w:t>
                            </w:r>
                            <w:r w:rsidR="00341B93"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 xml:space="preserve">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ED83E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664FE237" w14:textId="0177085E" w:rsidR="00341B93" w:rsidRPr="00BA365E" w:rsidRDefault="00EA593D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 xml:space="preserve">Šablona dokumentu </w:t>
                          </w:r>
                          <w:r w:rsidR="00CE56C3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R</w:t>
                          </w: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P</w:t>
                          </w:r>
                        </w:p>
                      </w:sdtContent>
                    </w:sdt>
                    <w:p w14:paraId="21A6514B" w14:textId="260E4192" w:rsidR="00341B93" w:rsidRPr="00BA365E" w:rsidRDefault="00CE56C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</w:t>
                      </w:r>
                      <w:r w:rsidR="00341B93" w:rsidRPr="00BA365E">
                        <w:rPr>
                          <w:rFonts w:asciiTheme="majorHAnsi" w:hAnsiTheme="majorHAnsi" w:cstheme="majorHAnsi"/>
                          <w:sz w:val="36"/>
                        </w:rPr>
                        <w:t xml:space="preserve">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03A240BF" wp14:editId="029A994F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D6ED6" w14:textId="69493B6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43442D">
                                  <w:rPr>
                                    <w:b/>
                                  </w:rPr>
                                  <w:t xml:space="preserve">Radek </w:t>
                                </w:r>
                                <w:r w:rsidR="00CE56C3">
                                  <w:rPr>
                                    <w:b/>
                                  </w:rPr>
                                  <w:t>B</w:t>
                                </w:r>
                                <w:r w:rsidR="0043442D">
                                  <w:rPr>
                                    <w:b/>
                                  </w:rPr>
                                  <w:t>ělohlav</w:t>
                                </w:r>
                              </w:sdtContent>
                            </w:sdt>
                          </w:p>
                          <w:p w14:paraId="26A1D9DE" w14:textId="421DECD0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43442D">
                              <w:rPr>
                                <w:b/>
                              </w:rPr>
                              <w:t>IT</w:t>
                            </w:r>
                          </w:p>
                          <w:p w14:paraId="2A2FD01F" w14:textId="4B0D5E7C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8F54E7" w:rsidRPr="008F54E7">
                              <w:rPr>
                                <w:b/>
                                <w:bCs/>
                              </w:rPr>
                              <w:t>Jan Boháček</w:t>
                            </w:r>
                          </w:p>
                          <w:p w14:paraId="07501121" w14:textId="4FACFA4A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43442D">
                              <w:rPr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43442D">
                              <w:rPr>
                                <w:b/>
                              </w:rPr>
                              <w:t>6</w:t>
                            </w:r>
                          </w:p>
                          <w:p w14:paraId="25ADC6A1" w14:textId="51B940B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6A9C557" w14:textId="4AF48246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40BF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254D6ED6" w14:textId="69493B6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43442D">
                            <w:rPr>
                              <w:b/>
                            </w:rPr>
                            <w:t xml:space="preserve">Radek </w:t>
                          </w:r>
                          <w:r w:rsidR="00CE56C3">
                            <w:rPr>
                              <w:b/>
                            </w:rPr>
                            <w:t>B</w:t>
                          </w:r>
                          <w:r w:rsidR="0043442D">
                            <w:rPr>
                              <w:b/>
                            </w:rPr>
                            <w:t>ělohlav</w:t>
                          </w:r>
                        </w:sdtContent>
                      </w:sdt>
                    </w:p>
                    <w:p w14:paraId="26A1D9DE" w14:textId="421DECD0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43442D">
                        <w:rPr>
                          <w:b/>
                        </w:rPr>
                        <w:t>IT</w:t>
                      </w:r>
                    </w:p>
                    <w:p w14:paraId="2A2FD01F" w14:textId="4B0D5E7C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8F54E7" w:rsidRPr="008F54E7">
                        <w:rPr>
                          <w:b/>
                          <w:bCs/>
                        </w:rPr>
                        <w:t>Jan Boháček</w:t>
                      </w:r>
                    </w:p>
                    <w:p w14:paraId="07501121" w14:textId="4FACFA4A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43442D">
                        <w:rPr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t>/202</w:t>
                      </w:r>
                      <w:r w:rsidR="0043442D">
                        <w:rPr>
                          <w:b/>
                        </w:rPr>
                        <w:t>6</w:t>
                      </w:r>
                    </w:p>
                    <w:p w14:paraId="25ADC6A1" w14:textId="51B940B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16A9C557" w14:textId="4AF48246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0452AA3D" w14:textId="77777777" w:rsidR="00341B93" w:rsidRDefault="00341B93"/>
    <w:p w14:paraId="72599164" w14:textId="7777777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F82ED5" wp14:editId="6F2997FD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BA21C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31F704E2" w14:textId="77777777" w:rsidR="00341B93" w:rsidRDefault="00341B93" w:rsidP="00D06100">
      <w:r>
        <w:t>Práce se zabývá …</w:t>
      </w:r>
    </w:p>
    <w:p w14:paraId="6C831D8D" w14:textId="77777777" w:rsidR="00341B93" w:rsidRDefault="00341B93" w:rsidP="00D06100">
      <w:r>
        <w:t>Vychází z …</w:t>
      </w:r>
    </w:p>
    <w:p w14:paraId="7D11A70D" w14:textId="77777777" w:rsidR="00341B93" w:rsidRDefault="00341B93" w:rsidP="00D06100">
      <w:r>
        <w:t>Přináší …</w:t>
      </w:r>
    </w:p>
    <w:p w14:paraId="29428F3E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797DF830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70A75241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5E0B7B87" w14:textId="0E91FF55" w:rsidR="00341B93" w:rsidRDefault="00341B93" w:rsidP="00D06100">
      <w:r>
        <w:t>Prohlašuji, že jsem předkládanou maturitní práci vypracoval sám</w:t>
      </w:r>
      <w:r w:rsidR="00222A00">
        <w:t xml:space="preserve"> s AI</w:t>
      </w:r>
      <w:r w:rsidR="000F34C4">
        <w:t xml:space="preserve"> </w:t>
      </w:r>
      <w:r>
        <w:t>a uvedl jsem veškerou použitou literaturu a bibliografické citace.</w:t>
      </w:r>
    </w:p>
    <w:p w14:paraId="798EC3E1" w14:textId="2937BFD9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222A00">
          <w:rPr>
            <w:noProof/>
          </w:rPr>
          <w:t>24.04.2025</w:t>
        </w:r>
      </w:fldSimple>
      <w:r w:rsidRPr="00341B93">
        <w:tab/>
      </w:r>
      <w:r w:rsidRPr="00341B93">
        <w:tab/>
      </w:r>
    </w:p>
    <w:p w14:paraId="74FD86C5" w14:textId="5BC21214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E0EFE00C50FF493CB1214C6FE9CBB81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CE56C3">
            <w:t>Radek Bělohlav</w:t>
          </w:r>
        </w:sdtContent>
      </w:sdt>
    </w:p>
    <w:p w14:paraId="3D283378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A4B5ED5" w14:textId="77777777" w:rsidR="00236BCF" w:rsidRDefault="00236BCF">
          <w:pPr>
            <w:pStyle w:val="Nadpisobsahu"/>
          </w:pPr>
          <w:r>
            <w:t>Obsah</w:t>
          </w:r>
        </w:p>
        <w:p w14:paraId="4881DBDC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38DC4F8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C841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5A21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68DA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23E7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0AF2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97F7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C576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0B78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DF00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C5C4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9D9C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465C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C055A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FD92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CCDD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2536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430543D0" w14:textId="77777777" w:rsidR="00473CE3" w:rsidRDefault="00473CE3" w:rsidP="00473CE3">
      <w:pPr>
        <w:rPr>
          <w:lang w:eastAsia="cs-CZ"/>
        </w:rPr>
      </w:pPr>
    </w:p>
    <w:p w14:paraId="3C074912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7E8B0E74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6DD08261" w14:textId="77777777" w:rsidR="00CE56C3" w:rsidRPr="00CE56C3" w:rsidRDefault="00A758D8" w:rsidP="00CE56C3">
      <w:r>
        <w:t xml:space="preserve">Proč já vlastně tuto práci </w:t>
      </w:r>
      <w:r w:rsidR="00566029">
        <w:t>píšu</w:t>
      </w:r>
      <w:r>
        <w:t xml:space="preserve"> …</w:t>
      </w:r>
      <w:r w:rsidR="00CE56C3">
        <w:t xml:space="preserve"> </w:t>
      </w:r>
      <w:r w:rsidR="00CE56C3" w:rsidRPr="00CE56C3">
        <w:t>Výběr tématu a zaměření této práce vychází z mého hlubokého zájmu o oblast vizuálního designu, který zahrnuje jak tvorbu uživatelských rozhraní a celkovou estetiku webových stránek, tak i přípravu doplňkových grafických podkladů a ilustrací. Tento projekt představuje ideální příležitost pro praktickou aplikaci a další rozvoj mých designérských dovedností v kontextu reálného produktu.</w:t>
      </w:r>
    </w:p>
    <w:p w14:paraId="7326BB45" w14:textId="77777777" w:rsidR="00CE56C3" w:rsidRPr="00CE56C3" w:rsidRDefault="00CE56C3" w:rsidP="00CE56C3">
      <w:r w:rsidRPr="00CE56C3">
        <w:t xml:space="preserve">Současně je práce motivována snahou o rozšíření technických znalostí a praktických zkušeností s moderními </w:t>
      </w:r>
      <w:proofErr w:type="spellStart"/>
      <w:r w:rsidRPr="00CE56C3">
        <w:t>frontendovými</w:t>
      </w:r>
      <w:proofErr w:type="spellEnd"/>
      <w:r w:rsidRPr="00CE56C3">
        <w:t xml:space="preserve"> technologiemi. Konkrétně se zaměřím na využití frameworku Next.js, který v současné době představuje relevantní a výkonný nástroj pro vývoj webových aplikací a jehož studium a praktické nasazení je pro mě klíčovým studijním cílem.</w:t>
      </w:r>
    </w:p>
    <w:p w14:paraId="2FEB45F8" w14:textId="77777777" w:rsidR="00CE56C3" w:rsidRPr="00CE56C3" w:rsidRDefault="00CE56C3" w:rsidP="00CE56C3">
      <w:r w:rsidRPr="00CE56C3">
        <w:t>Významným aspektem projektu je jeho zaměření na vytvoření funkčního a veřejně dostupného webu. Cílem není pouze akademické cvičení, ale reálné nasazení aplikace do produkčního prostředí a její zpřístupnění online publiku.</w:t>
      </w:r>
    </w:p>
    <w:p w14:paraId="6FE81754" w14:textId="77777777" w:rsidR="00CE56C3" w:rsidRPr="00CE56C3" w:rsidRDefault="00CE56C3" w:rsidP="00CE56C3">
      <w:r w:rsidRPr="00CE56C3">
        <w:t>V neposlední řadě si práce klade za cíl získat praktické zkušenosti s optimalizací pro vyhledávače (SEO). Mám v úmyslu implementovat základní SEO principy a techniky přímo v rámci vyvíjené aplikace a následně analyzovat jejich dopad na viditelnost a návštěvnost webu, což mi poskytne cenný vhled do fungování SEO v praxi.</w:t>
      </w:r>
    </w:p>
    <w:p w14:paraId="6C7EAD5F" w14:textId="35D3E25C" w:rsidR="00A758D8" w:rsidRPr="00394D8A" w:rsidRDefault="00A758D8" w:rsidP="00CE56C3">
      <w:pPr>
        <w:rPr>
          <w:color w:val="FF0000"/>
        </w:rPr>
      </w:pPr>
      <w:r w:rsidRPr="00394D8A">
        <w:rPr>
          <w:color w:val="FF0000"/>
        </w:rPr>
        <w:t>.</w:t>
      </w:r>
    </w:p>
    <w:p w14:paraId="52CE0275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4441208A" w14:textId="2F7A93E7" w:rsidR="00A758D8" w:rsidRDefault="00911556" w:rsidP="001860A3">
      <w:pPr>
        <w:pStyle w:val="Nadpis1"/>
      </w:pPr>
      <w:r>
        <w:lastRenderedPageBreak/>
        <w:t>Návrh webu</w:t>
      </w:r>
    </w:p>
    <w:p w14:paraId="118A2667" w14:textId="2BD21F3B" w:rsidR="00566029" w:rsidRDefault="00787015" w:rsidP="00D06100">
      <w:r>
        <w:t xml:space="preserve"> </w:t>
      </w:r>
      <w:r w:rsidRPr="00787015">
        <w:t xml:space="preserve">V této fázi se zaměřuji na vytvoření vizuálního a funkčního návrhu webové stránky. Hlavním cílem je připravit koncept, který bude odpovídat klientovým požadavkům a zároveň bude realizovatelný z technického hlediska. Základem této fáze je práce s grafickým nástrojem </w:t>
      </w:r>
      <w:proofErr w:type="spellStart"/>
      <w:r w:rsidRPr="00787015">
        <w:t>Figma</w:t>
      </w:r>
      <w:proofErr w:type="spellEnd"/>
      <w:r w:rsidRPr="00787015">
        <w:t>, který mi umožňuje flexibilní tvorbu návrhu a jeho konzultaci s klientem.</w:t>
      </w:r>
    </w:p>
    <w:p w14:paraId="6ECC1A01" w14:textId="1A1483C3" w:rsidR="00787015" w:rsidRDefault="00787015" w:rsidP="00911556">
      <w:pPr>
        <w:pStyle w:val="Nadpis2"/>
        <w:numPr>
          <w:ilvl w:val="1"/>
          <w:numId w:val="3"/>
        </w:numPr>
      </w:pPr>
      <w:r>
        <w:t>Specifikace &amp; s</w:t>
      </w:r>
      <w:r w:rsidR="00911556">
        <w:t>plnění požadavků klienta</w:t>
      </w:r>
    </w:p>
    <w:p w14:paraId="50A2753C" w14:textId="669CF1E3" w:rsidR="00566029" w:rsidRDefault="00787015" w:rsidP="00787015">
      <w:r w:rsidRPr="00787015">
        <w:t>Prvním krokem bylo detailní zjištění potřeb a přání klienta. Klient si přeje vytvořit moderní web s tématikou elektronické taneční hudby (EDM), který bude vizuálně přitažlivý a stylově laděný do temnějších barev s neonovými prvky. Mezi jeho konkrétní požadavky patří zaoblené rohy u jednotlivých prvků a dynamické pozadí, které bude podporovat moderní a energickou atmosféru webu. Ostatní prvky designu nechal plně na mém uvážení, což mi dalo prostor pro vlastní kreativní přístup.</w:t>
      </w:r>
    </w:p>
    <w:p w14:paraId="22F49F6B" w14:textId="344CB4AC" w:rsidR="00787015" w:rsidRDefault="00787015" w:rsidP="00787015">
      <w:pPr>
        <w:pStyle w:val="Nadpis2"/>
        <w:numPr>
          <w:ilvl w:val="1"/>
          <w:numId w:val="3"/>
        </w:numPr>
      </w:pPr>
      <w:r w:rsidRPr="00787015">
        <w:t xml:space="preserve">Práce v programu </w:t>
      </w:r>
      <w:proofErr w:type="spellStart"/>
      <w:r w:rsidRPr="00787015">
        <w:t>Figma</w:t>
      </w:r>
      <w:proofErr w:type="spellEnd"/>
    </w:p>
    <w:p w14:paraId="52CD9CF2" w14:textId="0107B494" w:rsidR="00787015" w:rsidRDefault="00787015" w:rsidP="00787015">
      <w:r w:rsidRPr="00787015">
        <w:t xml:space="preserve">Na základě získaného zadání jsem vytvořil první návrhy ve </w:t>
      </w:r>
      <w:proofErr w:type="spellStart"/>
      <w:r w:rsidRPr="00787015">
        <w:t>Figmě</w:t>
      </w:r>
      <w:proofErr w:type="spellEnd"/>
      <w:r w:rsidRPr="00787015">
        <w:t xml:space="preserve">. Tento nástroj se ukázal jako ideální prostředek pro navrhování struktury a vizuální identity webu. Při práci jsem se soustředil na vytvoření responzivního rozvržení, které se bez problémů přizpůsobí různým typům zařízení, a na barevné ladění odpovídající EDM stylu – tedy tmavé pozadí doplněné o zářivé, kontrastní barvy a světelné efekty. Důležitým aspektem návrhu byla také jednoduchá a přehledná navigace, která uživateli umožní snadno se orientovat na stránce. </w:t>
      </w:r>
    </w:p>
    <w:p w14:paraId="325AFEB3" w14:textId="60DA3D62" w:rsidR="00787015" w:rsidRDefault="00787015" w:rsidP="00787015">
      <w:pPr>
        <w:pStyle w:val="Nadpis2"/>
        <w:numPr>
          <w:ilvl w:val="1"/>
          <w:numId w:val="3"/>
        </w:numPr>
      </w:pPr>
      <w:r w:rsidRPr="00787015">
        <w:t>Uživatelská zkušenost a přístupnost</w:t>
      </w:r>
    </w:p>
    <w:p w14:paraId="10AC057B" w14:textId="2C852EEC" w:rsidR="00787015" w:rsidRPr="00787015" w:rsidRDefault="00787015" w:rsidP="00787015">
      <w:r w:rsidRPr="00787015">
        <w:t>Při tvorbě návrhu jsem kladl důraz i na uživatelskou zkušenost, tedy jak se bude web používat z pohledu návštěvníka. Cílem bylo vytvořit prostředí, které bude působit přirozeně a intuitivně. Zároveň jsem nezapomněl na přístupnost – web navrhuji tak, aby byl srozumitelný a použitelný i pro uživatele se specifickými potřebami.</w:t>
      </w:r>
    </w:p>
    <w:p w14:paraId="4C08C533" w14:textId="557B3880" w:rsidR="0023432B" w:rsidRDefault="00911556" w:rsidP="0023432B">
      <w:pPr>
        <w:pStyle w:val="Nadpis1"/>
      </w:pPr>
      <w:r>
        <w:lastRenderedPageBreak/>
        <w:t>Kódování webu</w:t>
      </w:r>
    </w:p>
    <w:p w14:paraId="07821AD6" w14:textId="77777777" w:rsidR="0023432B" w:rsidRDefault="0023432B" w:rsidP="00F96D91">
      <w:r>
        <w:t>Text první kapitoly.</w:t>
      </w:r>
    </w:p>
    <w:p w14:paraId="1C2D64C0" w14:textId="3382CE00" w:rsidR="00911556" w:rsidRPr="00911556" w:rsidRDefault="00911556" w:rsidP="00911556">
      <w:pPr>
        <w:pStyle w:val="Nadpis2"/>
      </w:pPr>
      <w:r>
        <w:t>Výběr správné technologie</w:t>
      </w:r>
    </w:p>
    <w:p w14:paraId="75824CF2" w14:textId="77777777" w:rsidR="0023432B" w:rsidRDefault="0023432B" w:rsidP="00F96D91">
      <w:r>
        <w:t>Text první podkapitoly</w:t>
      </w:r>
    </w:p>
    <w:p w14:paraId="661C4EBE" w14:textId="77777777" w:rsidR="00911556" w:rsidRDefault="00911556" w:rsidP="00911556">
      <w:pPr>
        <w:ind w:firstLine="0"/>
      </w:pPr>
    </w:p>
    <w:p w14:paraId="78F285BA" w14:textId="77777777" w:rsidR="00911556" w:rsidRDefault="00911556" w:rsidP="00F96D91"/>
    <w:p w14:paraId="10E54CCF" w14:textId="77777777" w:rsidR="0023432B" w:rsidRDefault="00440DE5" w:rsidP="00440DE5">
      <w:pPr>
        <w:pStyle w:val="Neslovannadpis"/>
      </w:pPr>
      <w:bookmarkStart w:id="3" w:name="_Toc86047603"/>
      <w:bookmarkStart w:id="4" w:name="_Toc86055210"/>
      <w:bookmarkStart w:id="5" w:name="_Toc86062819"/>
      <w:r>
        <w:lastRenderedPageBreak/>
        <w:t>Závěr</w:t>
      </w:r>
      <w:bookmarkEnd w:id="3"/>
      <w:bookmarkEnd w:id="4"/>
      <w:bookmarkEnd w:id="5"/>
    </w:p>
    <w:p w14:paraId="47C06E73" w14:textId="77777777" w:rsidR="001E67F6" w:rsidRDefault="00440DE5" w:rsidP="00F96D91">
      <w:r>
        <w:t>Tak jsem se dostal až na konec.</w:t>
      </w:r>
    </w:p>
    <w:p w14:paraId="3C5A1608" w14:textId="77777777" w:rsidR="006F508F" w:rsidRDefault="006F508F" w:rsidP="00440DE5">
      <w:pPr>
        <w:pStyle w:val="Neslovannadpis"/>
      </w:pPr>
      <w:bookmarkStart w:id="6" w:name="_Toc86047604"/>
      <w:bookmarkStart w:id="7" w:name="_Toc86055211"/>
      <w:bookmarkStart w:id="8" w:name="_Toc86062820"/>
      <w:r>
        <w:lastRenderedPageBreak/>
        <w:t>Seznam zkratek a odborných výrazů</w:t>
      </w:r>
      <w:bookmarkEnd w:id="6"/>
      <w:bookmarkEnd w:id="7"/>
      <w:bookmarkEnd w:id="8"/>
    </w:p>
    <w:p w14:paraId="670C0C18" w14:textId="77777777" w:rsidR="006F508F" w:rsidRDefault="006F508F" w:rsidP="006F508F">
      <w:pPr>
        <w:pStyle w:val="Pojem"/>
      </w:pPr>
      <w:r>
        <w:t>HTML</w:t>
      </w:r>
    </w:p>
    <w:p w14:paraId="5438D0BB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22AC71DF" w14:textId="77777777" w:rsidR="00440DE5" w:rsidRDefault="00440DE5" w:rsidP="00440DE5">
      <w:pPr>
        <w:pStyle w:val="Neslovannadpis"/>
      </w:pPr>
      <w:bookmarkStart w:id="9" w:name="_Toc86047605"/>
      <w:bookmarkStart w:id="10" w:name="_Toc86055212"/>
      <w:bookmarkStart w:id="11" w:name="_Toc86062821"/>
      <w:r>
        <w:lastRenderedPageBreak/>
        <w:t>Seznam obrázků</w:t>
      </w:r>
      <w:bookmarkEnd w:id="9"/>
      <w:bookmarkEnd w:id="10"/>
      <w:bookmarkEnd w:id="11"/>
    </w:p>
    <w:p w14:paraId="4C994CFB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302B1246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68E024" w14:textId="77777777" w:rsidR="002570DC" w:rsidRDefault="00440DE5" w:rsidP="00394D8A">
      <w:r>
        <w:fldChar w:fldCharType="end"/>
      </w:r>
      <w:bookmarkStart w:id="12" w:name="_Toc86047606"/>
    </w:p>
    <w:bookmarkStart w:id="13" w:name="_Toc86055213" w:displacedByCustomXml="next"/>
    <w:bookmarkStart w:id="14" w:name="_Toc8606282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56BC7A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12"/>
          <w:bookmarkEnd w:id="14"/>
          <w:bookmarkEnd w:id="13"/>
        </w:p>
        <w:p w14:paraId="42D828C4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79A0B6D9" w14:textId="77777777" w:rsidR="00440DE5" w:rsidRDefault="00440DE5" w:rsidP="00394D8A">
          <w:pPr>
            <w:sectPr w:rsidR="00440DE5" w:rsidSect="0082261A">
              <w:footerReference w:type="even" r:id="rId18"/>
              <w:footerReference w:type="default" r:id="rId19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593A642" w14:textId="77777777" w:rsidR="00440DE5" w:rsidRDefault="00440DE5" w:rsidP="00440DE5">
      <w:pPr>
        <w:pStyle w:val="Nadpisplohy"/>
      </w:pPr>
      <w:bookmarkStart w:id="15" w:name="_Toc86047607"/>
      <w:bookmarkStart w:id="16" w:name="_Toc86055214"/>
      <w:bookmarkStart w:id="17" w:name="_Toc86062823"/>
      <w:r>
        <w:lastRenderedPageBreak/>
        <w:t>Seznam přiložených souborů</w:t>
      </w:r>
      <w:bookmarkEnd w:id="15"/>
      <w:bookmarkEnd w:id="16"/>
      <w:bookmarkEnd w:id="17"/>
    </w:p>
    <w:p w14:paraId="2C5DFC88" w14:textId="77777777" w:rsidR="00F846B4" w:rsidRDefault="00F846B4" w:rsidP="00394D8A">
      <w:r>
        <w:t>Na přiloženém datovém nosiči se nacházejí následující soubory a složky:</w:t>
      </w:r>
    </w:p>
    <w:p w14:paraId="2CADBCFB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2037BF47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15B1D552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62516C0D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769F0E" w14:textId="77777777" w:rsidR="00743E94" w:rsidRDefault="00743E94" w:rsidP="00A758D8">
      <w:pPr>
        <w:spacing w:line="240" w:lineRule="auto"/>
      </w:pPr>
      <w:r>
        <w:separator/>
      </w:r>
    </w:p>
  </w:endnote>
  <w:endnote w:type="continuationSeparator" w:id="0">
    <w:p w14:paraId="41CA9758" w14:textId="77777777" w:rsidR="00743E94" w:rsidRDefault="00743E94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5A42263-DD56-4AB8-A895-B9A92F13104D}"/>
    <w:embedBold r:id="rId2" w:fontKey="{0D645790-0A89-44E5-AF62-FCC9D5F752D0}"/>
    <w:embedItalic r:id="rId3" w:fontKey="{9AEC94B8-D9FB-4277-A6C5-EB14ADA6F7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171B290-D93F-4814-A67A-82369FD20996}"/>
    <w:embedItalic r:id="rId5" w:fontKey="{6C02F72B-814F-40FA-83BE-7C868D2C32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483A817-2B93-4121-BC45-4BEE6C0F6A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A4B969" w14:textId="77777777" w:rsidR="00566029" w:rsidRDefault="00566029">
    <w:pPr>
      <w:pStyle w:val="Zpat"/>
      <w:jc w:val="right"/>
    </w:pPr>
  </w:p>
  <w:p w14:paraId="4969AE10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C8DDF" w14:textId="77777777" w:rsidR="00EA593D" w:rsidRDefault="00EA593D">
    <w:pPr>
      <w:pStyle w:val="Zpat"/>
      <w:jc w:val="right"/>
    </w:pPr>
  </w:p>
  <w:p w14:paraId="3CBB784E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3FB321" w14:textId="77777777" w:rsidR="001D4A0E" w:rsidRDefault="001D4A0E">
    <w:pPr>
      <w:pStyle w:val="Zpat"/>
      <w:jc w:val="right"/>
    </w:pPr>
  </w:p>
  <w:p w14:paraId="7EC7D1ED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EA2CA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38CD7521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3D1350E0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BB084" w14:textId="77777777" w:rsidR="00743E94" w:rsidRDefault="00743E94" w:rsidP="00A758D8">
      <w:pPr>
        <w:spacing w:line="240" w:lineRule="auto"/>
      </w:pPr>
      <w:r>
        <w:separator/>
      </w:r>
    </w:p>
  </w:footnote>
  <w:footnote w:type="continuationSeparator" w:id="0">
    <w:p w14:paraId="747B0BB1" w14:textId="77777777" w:rsidR="00743E94" w:rsidRDefault="00743E94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8B310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EDDB4C40E4E14B708834D7A8B12C055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C994EF0" w14:textId="6C38A2A0" w:rsidR="00A758D8" w:rsidRPr="00A758D8" w:rsidRDefault="00CE56C3" w:rsidP="00A758D8">
        <w:pPr>
          <w:pStyle w:val="Zhlav"/>
        </w:pPr>
        <w:r>
          <w:t>Šablona dokumentu RP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DEE4055"/>
    <w:multiLevelType w:val="multilevel"/>
    <w:tmpl w:val="71E6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4DCF3858"/>
    <w:multiLevelType w:val="multilevel"/>
    <w:tmpl w:val="7164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1"/>
  </w:num>
  <w:num w:numId="11" w16cid:durableId="2117407843">
    <w:abstractNumId w:val="24"/>
  </w:num>
  <w:num w:numId="12" w16cid:durableId="211313003">
    <w:abstractNumId w:val="14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2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25852730">
    <w:abstractNumId w:val="23"/>
  </w:num>
  <w:num w:numId="26" w16cid:durableId="738594413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2D"/>
    <w:rsid w:val="000316FC"/>
    <w:rsid w:val="00044FC0"/>
    <w:rsid w:val="000C4596"/>
    <w:rsid w:val="000E3A34"/>
    <w:rsid w:val="000F34C4"/>
    <w:rsid w:val="0013391F"/>
    <w:rsid w:val="00180E64"/>
    <w:rsid w:val="001860A3"/>
    <w:rsid w:val="001A0C0C"/>
    <w:rsid w:val="001D4A0E"/>
    <w:rsid w:val="001E67F6"/>
    <w:rsid w:val="00222A00"/>
    <w:rsid w:val="0023432B"/>
    <w:rsid w:val="00236BCF"/>
    <w:rsid w:val="002570DC"/>
    <w:rsid w:val="00327C8F"/>
    <w:rsid w:val="003368F0"/>
    <w:rsid w:val="00341B93"/>
    <w:rsid w:val="0038706C"/>
    <w:rsid w:val="00394D8A"/>
    <w:rsid w:val="003C161E"/>
    <w:rsid w:val="003F6398"/>
    <w:rsid w:val="0043442D"/>
    <w:rsid w:val="00440DE5"/>
    <w:rsid w:val="00473CE3"/>
    <w:rsid w:val="00510C29"/>
    <w:rsid w:val="005415E3"/>
    <w:rsid w:val="00566029"/>
    <w:rsid w:val="00584945"/>
    <w:rsid w:val="005A07ED"/>
    <w:rsid w:val="005B54DB"/>
    <w:rsid w:val="00607832"/>
    <w:rsid w:val="00626A22"/>
    <w:rsid w:val="006803EF"/>
    <w:rsid w:val="0068064C"/>
    <w:rsid w:val="006A1A05"/>
    <w:rsid w:val="006F3E2A"/>
    <w:rsid w:val="006F508F"/>
    <w:rsid w:val="00743E94"/>
    <w:rsid w:val="00787015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8F54E7"/>
    <w:rsid w:val="00911556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96E26"/>
    <w:rsid w:val="00BA365E"/>
    <w:rsid w:val="00C710A3"/>
    <w:rsid w:val="00C72271"/>
    <w:rsid w:val="00C81B13"/>
    <w:rsid w:val="00CA404C"/>
    <w:rsid w:val="00CC5042"/>
    <w:rsid w:val="00CE56C3"/>
    <w:rsid w:val="00D06100"/>
    <w:rsid w:val="00D30F23"/>
    <w:rsid w:val="00D42BD8"/>
    <w:rsid w:val="00D4315D"/>
    <w:rsid w:val="00D75D8C"/>
    <w:rsid w:val="00DB5D73"/>
    <w:rsid w:val="00DB614E"/>
    <w:rsid w:val="00EA593D"/>
    <w:rsid w:val="00ED2B8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F87065"/>
  <w15:chartTrackingRefBased/>
  <w15:docId w15:val="{0F38CEE8-ED57-49C6-A067-81DACF561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dek\Downloads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0EFE00C50FF493CB1214C6FE9CBB81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DD7F44A-672C-4DF1-8593-7AF205F3EDA8}"/>
      </w:docPartPr>
      <w:docPartBody>
        <w:p w:rsidR="008D5837" w:rsidRDefault="008D5837">
          <w:pPr>
            <w:pStyle w:val="E0EFE00C50FF493CB1214C6FE9CBB817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EDDB4C40E4E14B708834D7A8B12C055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3CA5212-8C41-4EAC-8A1E-4A6314BB400B}"/>
      </w:docPartPr>
      <w:docPartBody>
        <w:p w:rsidR="008D5837" w:rsidRDefault="008D5837">
          <w:pPr>
            <w:pStyle w:val="EDDB4C40E4E14B708834D7A8B12C055C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37"/>
    <w:rsid w:val="006A1A05"/>
    <w:rsid w:val="008D5837"/>
    <w:rsid w:val="00A75585"/>
    <w:rsid w:val="00B9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E0EFE00C50FF493CB1214C6FE9CBB817">
    <w:name w:val="E0EFE00C50FF493CB1214C6FE9CBB817"/>
  </w:style>
  <w:style w:type="paragraph" w:customStyle="1" w:styleId="EDDB4C40E4E14B708834D7A8B12C055C">
    <w:name w:val="EDDB4C40E4E14B708834D7A8B12C05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a72c1-6d4a-46a4-993d-b71df085fb7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B7296B81CDF3409C44E4FC43402FDF" ma:contentTypeVersion="15" ma:contentTypeDescription="Vytvoří nový dokument" ma:contentTypeScope="" ma:versionID="8d543bb4d92e4eb0d07f6608f9b9782c">
  <xsd:schema xmlns:xsd="http://www.w3.org/2001/XMLSchema" xmlns:xs="http://www.w3.org/2001/XMLSchema" xmlns:p="http://schemas.microsoft.com/office/2006/metadata/properties" xmlns:ns3="890a72c1-6d4a-46a4-993d-b71df085fb70" xmlns:ns4="b0f3c8a6-850b-4bb8-99a3-78649f6d95c3" targetNamespace="http://schemas.microsoft.com/office/2006/metadata/properties" ma:root="true" ma:fieldsID="97a1fc663de392c05e991c80f4324b3a" ns3:_="" ns4:_="">
    <xsd:import namespace="890a72c1-6d4a-46a4-993d-b71df085fb70"/>
    <xsd:import namespace="b0f3c8a6-850b-4bb8-99a3-78649f6d95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72c1-6d4a-46a4-993d-b71df085f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3c8a6-850b-4bb8-99a3-78649f6d95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Props1.xml><?xml version="1.0" encoding="utf-8"?>
<ds:datastoreItem xmlns:ds="http://schemas.openxmlformats.org/officeDocument/2006/customXml" ds:itemID="{5DC8A4F7-BA56-4794-9E87-30797149B71D}">
  <ds:schemaRefs>
    <ds:schemaRef ds:uri="http://schemas.microsoft.com/office/2006/metadata/properties"/>
    <ds:schemaRef ds:uri="http://schemas.microsoft.com/office/infopath/2007/PartnerControls"/>
    <ds:schemaRef ds:uri="890a72c1-6d4a-46a4-993d-b71df085fb70"/>
  </ds:schemaRefs>
</ds:datastoreItem>
</file>

<file path=customXml/itemProps2.xml><?xml version="1.0" encoding="utf-8"?>
<ds:datastoreItem xmlns:ds="http://schemas.openxmlformats.org/officeDocument/2006/customXml" ds:itemID="{F868B12A-351E-4D35-BEA6-2562EA795C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38D249-3603-4A91-811C-C268968BB3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72c1-6d4a-46a4-993d-b71df085fb70"/>
    <ds:schemaRef ds:uri="b0f3c8a6-850b-4bb8-99a3-78649f6d9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MP-2.2.dotx</Template>
  <TotalTime>437</TotalTime>
  <Pages>13</Pages>
  <Words>858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RP</vt:lpstr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dokumentu RP</dc:title>
  <dc:subject/>
  <dc:creator>Radek Bělohlav</dc:creator>
  <cp:keywords/>
  <dc:description/>
  <cp:lastModifiedBy>Bělohlav Radek (2022)</cp:lastModifiedBy>
  <cp:revision>3</cp:revision>
  <dcterms:created xsi:type="dcterms:W3CDTF">2025-03-31T18:28:00Z</dcterms:created>
  <dcterms:modified xsi:type="dcterms:W3CDTF">2025-04-24T22:04:00Z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0x010100FFB7296B81CDF3409C44E4FC43402FDF</vt:lpwstr>
  </property>
</Properties>
</file>